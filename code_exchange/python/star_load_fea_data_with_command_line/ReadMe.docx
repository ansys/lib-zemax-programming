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F5743" w14:textId="77777777" w:rsidR="00664904" w:rsidRDefault="00664904" w:rsidP="00F230A8">
      <w:pPr>
        <w:pStyle w:val="Heading4"/>
        <w:rPr>
          <w:lang w:val="en-GB"/>
        </w:rPr>
      </w:pPr>
      <w:r w:rsidRPr="00664904">
        <w:rPr>
          <w:lang w:val="en-GB"/>
        </w:rPr>
        <w:t>Title</w:t>
      </w:r>
    </w:p>
    <w:p w14:paraId="1BA3766A" w14:textId="3DA30E14" w:rsidR="00664904" w:rsidRDefault="00113DF7" w:rsidP="00664904">
      <w:pPr>
        <w:rPr>
          <w:lang w:val="en-GB"/>
        </w:rPr>
      </w:pPr>
      <w:sdt>
        <w:sdtPr>
          <w:rPr>
            <w:lang w:val="en-GB" w:eastAsia="zh-TW"/>
          </w:rPr>
          <w:alias w:val="CodeExchange_PluginType_Language_Sequential/Non-Sequential_Title"/>
          <w:tag w:val="Title"/>
          <w:id w:val="-2059543879"/>
          <w:lock w:val="sdtLocked"/>
          <w:placeholder>
            <w:docPart w:val="A5AEC5A3F54642B7AB7FD498ED54B9E2"/>
          </w:placeholder>
          <w:text/>
        </w:sdtPr>
        <w:sdtEndPr/>
        <w:sdtContent>
          <w:proofErr w:type="spellStart"/>
          <w:r w:rsidR="00624F2F">
            <w:rPr>
              <w:lang w:val="en-GB"/>
            </w:rPr>
            <w:t>CodeExchange_</w:t>
          </w:r>
          <w:r w:rsidR="00A97378">
            <w:rPr>
              <w:lang w:val="en-GB"/>
            </w:rPr>
            <w:t>API</w:t>
          </w:r>
          <w:proofErr w:type="spellEnd"/>
          <w:r w:rsidR="00A97378">
            <w:rPr>
              <w:lang w:val="en-GB"/>
            </w:rPr>
            <w:t xml:space="preserve"> </w:t>
          </w:r>
          <w:proofErr w:type="spellStart"/>
          <w:r w:rsidR="00A97378">
            <w:rPr>
              <w:lang w:val="en-GB"/>
            </w:rPr>
            <w:t>Standalone</w:t>
          </w:r>
          <w:r w:rsidR="00624F2F" w:rsidRPr="00664904">
            <w:rPr>
              <w:lang w:val="en-GB"/>
            </w:rPr>
            <w:t>_</w:t>
          </w:r>
          <w:r w:rsidR="00A97378">
            <w:rPr>
              <w:lang w:val="en-GB"/>
            </w:rPr>
            <w:t>Python</w:t>
          </w:r>
          <w:r w:rsidR="00624F2F" w:rsidRPr="00664904">
            <w:rPr>
              <w:lang w:val="en-GB"/>
            </w:rPr>
            <w:t>_Sequential_</w:t>
          </w:r>
          <w:r w:rsidR="00A97378">
            <w:rPr>
              <w:lang w:val="en-GB"/>
            </w:rPr>
            <w:t>LoadFEAData</w:t>
          </w:r>
          <w:r w:rsidR="00416045">
            <w:rPr>
              <w:lang w:val="en-GB"/>
            </w:rPr>
            <w:t>WithCLI</w:t>
          </w:r>
          <w:proofErr w:type="spellEnd"/>
        </w:sdtContent>
      </w:sdt>
    </w:p>
    <w:p w14:paraId="69028883" w14:textId="77777777" w:rsidR="00C055EC" w:rsidRDefault="00C055EC" w:rsidP="00F230A8">
      <w:pPr>
        <w:pStyle w:val="Heading4"/>
        <w:rPr>
          <w:lang w:val="en-GB"/>
        </w:rPr>
      </w:pPr>
      <w:r>
        <w:rPr>
          <w:lang w:val="en-GB"/>
        </w:rPr>
        <w:t>Author</w:t>
      </w:r>
    </w:p>
    <w:p w14:paraId="213BF8C9" w14:textId="0CD76BC3" w:rsidR="00C055EC" w:rsidRPr="00664904" w:rsidRDefault="00113DF7" w:rsidP="00C055EC">
      <w:sdt>
        <w:sdtPr>
          <w:rPr>
            <w:lang w:val="en-GB"/>
          </w:rPr>
          <w:alias w:val="Author"/>
          <w:tag w:val="Title"/>
          <w:id w:val="1353147577"/>
          <w:placeholder>
            <w:docPart w:val="3912B6BDA36E451E9507871204851A62"/>
          </w:placeholder>
          <w:text w:multiLine="1"/>
        </w:sdtPr>
        <w:sdtEndPr/>
        <w:sdtContent>
          <w:r w:rsidR="00516DA1">
            <w:rPr>
              <w:lang w:val="en-GB"/>
            </w:rPr>
            <w:t>Allen</w:t>
          </w:r>
          <w:r w:rsidR="00C055EC">
            <w:rPr>
              <w:lang w:val="en-GB"/>
            </w:rPr>
            <w:t xml:space="preserve"> </w:t>
          </w:r>
          <w:r w:rsidR="00516DA1">
            <w:rPr>
              <w:lang w:val="en-GB"/>
            </w:rPr>
            <w:t xml:space="preserve">Cheng </w:t>
          </w:r>
          <w:r w:rsidR="00C055EC">
            <w:rPr>
              <w:lang w:val="en-GB"/>
            </w:rPr>
            <w:t xml:space="preserve">- </w:t>
          </w:r>
          <w:r w:rsidR="00516DA1">
            <w:rPr>
              <w:lang w:val="en-GB"/>
            </w:rPr>
            <w:t>Ansys</w:t>
          </w:r>
          <w:r w:rsidR="001E3C31">
            <w:rPr>
              <w:lang w:val="en-GB"/>
            </w:rPr>
            <w:t xml:space="preserve"> </w:t>
          </w:r>
          <w:proofErr w:type="spellStart"/>
          <w:r w:rsidR="001E3C31">
            <w:rPr>
              <w:lang w:val="en-GB"/>
            </w:rPr>
            <w:t>Zemax</w:t>
          </w:r>
          <w:proofErr w:type="spellEnd"/>
        </w:sdtContent>
      </w:sdt>
    </w:p>
    <w:p w14:paraId="14C3FFC7" w14:textId="388CD14D" w:rsidR="00865489" w:rsidRDefault="00754A17" w:rsidP="00F230A8">
      <w:pPr>
        <w:pStyle w:val="Heading4"/>
      </w:pPr>
      <w:r>
        <w:t>Brief Description</w:t>
      </w:r>
    </w:p>
    <w:tbl>
      <w:tblPr>
        <w:tblStyle w:val="TableGrid"/>
        <w:tblW w:w="5000" w:type="pct"/>
        <w:tblLook w:val="04A0" w:firstRow="1" w:lastRow="0" w:firstColumn="1" w:lastColumn="0" w:noHBand="0" w:noVBand="1"/>
      </w:tblPr>
      <w:tblGrid>
        <w:gridCol w:w="9350"/>
      </w:tblGrid>
      <w:tr w:rsidR="0073502E" w14:paraId="0DA5E68A" w14:textId="77777777" w:rsidTr="0073502E">
        <w:tc>
          <w:tcPr>
            <w:tcW w:w="5000" w:type="pct"/>
          </w:tcPr>
          <w:sdt>
            <w:sdtPr>
              <w:alias w:val="Picture"/>
              <w:tag w:val="Picture"/>
              <w:id w:val="2139226797"/>
              <w:picture/>
            </w:sdtPr>
            <w:sdtContent>
              <w:p w14:paraId="3E383715" w14:textId="587B5AF8" w:rsidR="0073502E" w:rsidRDefault="00CE7692" w:rsidP="00865489">
                <w:pPr>
                  <w:rPr>
                    <w:lang w:val="en-GB"/>
                  </w:rPr>
                </w:pPr>
                <w:r w:rsidRPr="00AB76E9">
                  <w:drawing>
                    <wp:inline distT="0" distB="0" distL="0" distR="0" wp14:anchorId="0F5DBF14" wp14:editId="4C2EBCC9">
                      <wp:extent cx="3714750" cy="2472929"/>
                      <wp:effectExtent l="0" t="0" r="0" b="381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8"/>
                              <a:stretch>
                                <a:fillRect/>
                              </a:stretch>
                            </pic:blipFill>
                            <pic:spPr>
                              <a:xfrm>
                                <a:off x="0" y="0"/>
                                <a:ext cx="3729043" cy="2482444"/>
                              </a:xfrm>
                              <a:prstGeom prst="rect">
                                <a:avLst/>
                              </a:prstGeom>
                            </pic:spPr>
                          </pic:pic>
                        </a:graphicData>
                      </a:graphic>
                    </wp:inline>
                  </w:drawing>
                </w:r>
              </w:p>
            </w:sdtContent>
          </w:sdt>
        </w:tc>
      </w:tr>
    </w:tbl>
    <w:p w14:paraId="308A01AB" w14:textId="77777777" w:rsidR="00865489" w:rsidRPr="00865489" w:rsidRDefault="00865489" w:rsidP="00865489">
      <w:pPr>
        <w:rPr>
          <w:lang w:val="en-GB"/>
        </w:rPr>
      </w:pPr>
    </w:p>
    <w:p w14:paraId="396EC62D" w14:textId="77777777" w:rsidR="00865489" w:rsidRPr="00EA2DB4" w:rsidRDefault="00AB5789" w:rsidP="00F230A8">
      <w:pPr>
        <w:pStyle w:val="Heading4"/>
        <w:rPr>
          <w:lang w:val="en-GB"/>
        </w:rPr>
      </w:pPr>
      <w:r w:rsidRPr="00EA2DB4">
        <w:rPr>
          <w:lang w:val="en-GB"/>
        </w:rPr>
        <w:t>Overview</w:t>
      </w:r>
    </w:p>
    <w:sdt>
      <w:sdtPr>
        <w:alias w:val="Overview"/>
        <w:tag w:val="Short description of what the Code does"/>
        <w:id w:val="1064843121"/>
        <w:lock w:val="sdtLocked"/>
        <w:placeholder>
          <w:docPart w:val="F9E7A8741B354D2E88E2CA867CFAADF6"/>
        </w:placeholder>
        <w:text/>
      </w:sdtPr>
      <w:sdtContent>
        <w:p w14:paraId="747C4A83" w14:textId="7593157C" w:rsidR="00624F2F" w:rsidRDefault="002B6585" w:rsidP="00865489">
          <w:r w:rsidRPr="002B6585">
            <w:t xml:space="preserve">This tool can help you load and apply the FEA data to each surface. The feature is almost the same as the “Load FEA Data” tool in the STAR module. The difference is that this tool cannot help you check whether the FEA data is in the right place. However, it might be able to help you finish some routine work. </w:t>
          </w:r>
          <w:r w:rsidR="0048252F">
            <w:t>If the script is not convenient enough to let you finish your work easier</w:t>
          </w:r>
          <w:r w:rsidR="00230A11">
            <w:t xml:space="preserve"> and you want to build your own tool</w:t>
          </w:r>
          <w:r w:rsidR="00642431">
            <w:t>, I think you can reference</w:t>
          </w:r>
          <w:r w:rsidR="0048252F">
            <w:t xml:space="preserve"> </w:t>
          </w:r>
          <w:r w:rsidR="007844C0">
            <w:t>the functions</w:t>
          </w:r>
          <w:r w:rsidRPr="002B6585">
            <w:t xml:space="preserve"> “</w:t>
          </w:r>
          <w:proofErr w:type="spellStart"/>
          <w:r w:rsidRPr="002B6585">
            <w:t>load_fea_deformation_with_transform</w:t>
          </w:r>
          <w:proofErr w:type="spellEnd"/>
          <w:r w:rsidRPr="002B6585">
            <w:t>” and “</w:t>
          </w:r>
          <w:proofErr w:type="spellStart"/>
          <w:r w:rsidRPr="002B6585">
            <w:t>load_fea_temperature_with_transform</w:t>
          </w:r>
          <w:proofErr w:type="spellEnd"/>
          <w:r w:rsidRPr="002B6585">
            <w:t>”</w:t>
          </w:r>
          <w:r w:rsidR="007844C0">
            <w:t xml:space="preserve">. </w:t>
          </w:r>
          <w:r w:rsidR="00230A11">
            <w:t>I believe that they will give</w:t>
          </w:r>
          <w:r w:rsidR="00A97378">
            <w:t xml:space="preserve"> you</w:t>
          </w:r>
          <w:r w:rsidR="00230A11">
            <w:t xml:space="preserve"> some help.</w:t>
          </w:r>
        </w:p>
      </w:sdtContent>
    </w:sdt>
    <w:p w14:paraId="5F4370FC" w14:textId="77777777" w:rsidR="00865489" w:rsidRDefault="00865489" w:rsidP="00F230A8">
      <w:pPr>
        <w:pStyle w:val="Heading4"/>
      </w:pPr>
      <w:r>
        <w:t>Plugin Type</w:t>
      </w:r>
    </w:p>
    <w:p w14:paraId="395254E1" w14:textId="10032AD9" w:rsidR="00865489" w:rsidRDefault="00113DF7" w:rsidP="00865489">
      <w:sdt>
        <w:sdtPr>
          <w:alias w:val="Code Exchange Type"/>
          <w:tag w:val="Type"/>
          <w:id w:val="579326555"/>
          <w:lock w:val="sdtLocked"/>
          <w:placeholder>
            <w:docPart w:val="B3D2D2A3360648B9A2016D09D96661C6"/>
          </w:placeholder>
          <w:comboBox>
            <w:listItem w:value="Choose an item."/>
            <w:listItem w:displayText="API Analysis" w:value="API Analysis"/>
            <w:listItem w:displayText="API Code" w:value="API Code"/>
            <w:listItem w:displayText="API Extension" w:value="API Extension"/>
            <w:listItem w:displayText="API Operand" w:value="API Operand"/>
            <w:listItem w:displayText="API Solve" w:value="API Solve"/>
            <w:listItem w:displayText="API Standalone" w:value="API Standalone"/>
            <w:listItem w:displayText="DLL Bulk Scatter" w:value="DLL Bulk Scatter"/>
            <w:listItem w:displayText="DLL Diffractive" w:value="DLL Diffractive"/>
            <w:listItem w:displayText="DLL Gradient Index" w:value="DLL Gradient Index"/>
            <w:listItem w:displayText="DLL Object" w:value="DLL Object"/>
            <w:listItem w:displayText="DLL Physical Optics" w:value="DLL Physical Optics"/>
            <w:listItem w:displayText="DLL Source" w:value="DLL Source"/>
            <w:listItem w:displayText="DLL Surface" w:value="DLL Surface"/>
            <w:listItem w:displayText="DLL Surface Scatter" w:value="DLL Surface Scatter"/>
            <w:listItem w:displayText="Other Code" w:value="Other Code"/>
            <w:listItem w:displayText="ZPL Analysis" w:value="ZPL Analysis"/>
            <w:listItem w:displayText="ZPL Extension" w:value="ZPL Extension"/>
            <w:listItem w:displayText="ZPL Operand" w:value="ZPL Operand"/>
            <w:listItem w:displayText="ZPL Solve" w:value="ZPL Solve"/>
          </w:comboBox>
        </w:sdtPr>
        <w:sdtEndPr/>
        <w:sdtContent>
          <w:r w:rsidR="00CA4032">
            <w:t>API Standalone</w:t>
          </w:r>
        </w:sdtContent>
      </w:sdt>
    </w:p>
    <w:p w14:paraId="268F13B5" w14:textId="77777777" w:rsidR="00865489" w:rsidRDefault="00865489" w:rsidP="00F230A8">
      <w:pPr>
        <w:pStyle w:val="Heading4"/>
      </w:pPr>
      <w:r>
        <w:t>Language</w:t>
      </w:r>
    </w:p>
    <w:p w14:paraId="59F3C3AB" w14:textId="0C912469" w:rsidR="00865489" w:rsidRDefault="00113DF7" w:rsidP="00865489">
      <w:sdt>
        <w:sdtPr>
          <w:alias w:val="Languag"/>
          <w:tag w:val="Language"/>
          <w:id w:val="1874733666"/>
          <w:lock w:val="sdtLocked"/>
          <w:placeholder>
            <w:docPart w:val="A3DD819B0C76423698F40ECEBF8F7A31"/>
          </w:placeholder>
          <w:comboBox>
            <w:listItem w:value="Choose an item."/>
            <w:listItem w:displayText="ZPL" w:value="ZPL"/>
            <w:listItem w:displayText="C#" w:value="C#"/>
            <w:listItem w:displayText="Matlab" w:value="Matlab"/>
            <w:listItem w:displayText="Python" w:value="Python"/>
            <w:listItem w:displayText="C" w:value="C"/>
            <w:listItem w:displayText="C++" w:value="C++"/>
          </w:comboBox>
        </w:sdtPr>
        <w:sdtEndPr/>
        <w:sdtContent>
          <w:r w:rsidR="00CA4032">
            <w:t>Python</w:t>
          </w:r>
        </w:sdtContent>
      </w:sdt>
    </w:p>
    <w:p w14:paraId="77A66ACF" w14:textId="77777777" w:rsidR="00865489" w:rsidRDefault="00865489" w:rsidP="00F230A8">
      <w:pPr>
        <w:pStyle w:val="Heading4"/>
      </w:pPr>
      <w:r>
        <w:t>Updates</w:t>
      </w:r>
    </w:p>
    <w:tbl>
      <w:tblPr>
        <w:tblStyle w:val="TableGrid"/>
        <w:tblW w:w="0" w:type="auto"/>
        <w:tblLook w:val="04A0" w:firstRow="1" w:lastRow="0" w:firstColumn="1" w:lastColumn="0" w:noHBand="0" w:noVBand="1"/>
      </w:tblPr>
      <w:tblGrid>
        <w:gridCol w:w="2379"/>
        <w:gridCol w:w="2457"/>
        <w:gridCol w:w="2257"/>
        <w:gridCol w:w="2257"/>
      </w:tblGrid>
      <w:tr w:rsidR="00865489" w14:paraId="581A0BAC" w14:textId="77777777" w:rsidTr="00865489">
        <w:tc>
          <w:tcPr>
            <w:tcW w:w="2379" w:type="dxa"/>
          </w:tcPr>
          <w:p w14:paraId="465C726C" w14:textId="77777777" w:rsidR="00865489" w:rsidRDefault="00865489" w:rsidP="00865489">
            <w:r>
              <w:t xml:space="preserve">Date </w:t>
            </w:r>
          </w:p>
        </w:tc>
        <w:tc>
          <w:tcPr>
            <w:tcW w:w="2457" w:type="dxa"/>
          </w:tcPr>
          <w:p w14:paraId="639E7060" w14:textId="77777777" w:rsidR="00865489" w:rsidRDefault="00865489" w:rsidP="00865489">
            <w:r>
              <w:t>Version</w:t>
            </w:r>
          </w:p>
        </w:tc>
        <w:tc>
          <w:tcPr>
            <w:tcW w:w="2257" w:type="dxa"/>
          </w:tcPr>
          <w:p w14:paraId="5049F63B" w14:textId="77777777" w:rsidR="00865489" w:rsidRDefault="00865489" w:rsidP="00865489">
            <w:proofErr w:type="spellStart"/>
            <w:r>
              <w:t>OpticStudio</w:t>
            </w:r>
            <w:proofErr w:type="spellEnd"/>
            <w:r>
              <w:t xml:space="preserve"> version</w:t>
            </w:r>
          </w:p>
        </w:tc>
        <w:tc>
          <w:tcPr>
            <w:tcW w:w="2257" w:type="dxa"/>
          </w:tcPr>
          <w:p w14:paraId="407809BA" w14:textId="77777777" w:rsidR="00865489" w:rsidRDefault="00865489" w:rsidP="00865489">
            <w:r>
              <w:t>Comment</w:t>
            </w:r>
          </w:p>
        </w:tc>
      </w:tr>
      <w:sdt>
        <w:sdtPr>
          <w:alias w:val="Updates"/>
          <w:tag w:val="Updates"/>
          <w:id w:val="-1315790895"/>
          <w15:repeatingSection/>
        </w:sdtPr>
        <w:sdtEndPr/>
        <w:sdtContent>
          <w:sdt>
            <w:sdtPr>
              <w:id w:val="-2004891757"/>
              <w:placeholder>
                <w:docPart w:val="5C003FB521A04A0594CD90C5E3721C15"/>
              </w:placeholder>
              <w15:repeatingSectionItem/>
            </w:sdtPr>
            <w:sdtEndPr/>
            <w:sdtContent>
              <w:tr w:rsidR="00865489" w14:paraId="03E0AE70" w14:textId="77777777" w:rsidTr="00865489">
                <w:tc>
                  <w:tcPr>
                    <w:tcW w:w="2379" w:type="dxa"/>
                  </w:tcPr>
                  <w:p w14:paraId="7A3E9CEC" w14:textId="76F0A4D2" w:rsidR="00865489" w:rsidRDefault="00865489" w:rsidP="00865489">
                    <w:r w:rsidRPr="00865489">
                      <w:t>1</w:t>
                    </w:r>
                    <w:r w:rsidR="00D35B24">
                      <w:t>5</w:t>
                    </w:r>
                    <w:r w:rsidRPr="00865489">
                      <w:t>/1</w:t>
                    </w:r>
                    <w:r w:rsidR="00D35B24">
                      <w:t>1</w:t>
                    </w:r>
                    <w:r w:rsidRPr="00865489">
                      <w:t>/</w:t>
                    </w:r>
                    <w:r w:rsidR="00D35B24">
                      <w:t>2022</w:t>
                    </w:r>
                  </w:p>
                </w:tc>
                <w:tc>
                  <w:tcPr>
                    <w:tcW w:w="2457" w:type="dxa"/>
                  </w:tcPr>
                  <w:p w14:paraId="4F1708F6" w14:textId="77777777" w:rsidR="00865489" w:rsidRDefault="009915E8" w:rsidP="00865489">
                    <w:r>
                      <w:t>1.0</w:t>
                    </w:r>
                  </w:p>
                </w:tc>
                <w:tc>
                  <w:tcPr>
                    <w:tcW w:w="2257" w:type="dxa"/>
                  </w:tcPr>
                  <w:p w14:paraId="41BFAFB1" w14:textId="7504AC09" w:rsidR="00865489" w:rsidRDefault="00D35B24" w:rsidP="00865489">
                    <w:r>
                      <w:t>22.3</w:t>
                    </w:r>
                  </w:p>
                </w:tc>
                <w:tc>
                  <w:tcPr>
                    <w:tcW w:w="2257" w:type="dxa"/>
                  </w:tcPr>
                  <w:p w14:paraId="71C3E979" w14:textId="77777777" w:rsidR="00865489" w:rsidRDefault="009915E8" w:rsidP="00865489">
                    <w:r>
                      <w:t>Creation</w:t>
                    </w:r>
                  </w:p>
                </w:tc>
              </w:tr>
            </w:sdtContent>
          </w:sdt>
        </w:sdtContent>
      </w:sdt>
    </w:tbl>
    <w:p w14:paraId="5D90AC51" w14:textId="77777777" w:rsidR="00865489" w:rsidRDefault="00865489" w:rsidP="00865489"/>
    <w:p w14:paraId="122F9105" w14:textId="77777777" w:rsidR="00A26981" w:rsidRDefault="00A26981">
      <w:r>
        <w:br w:type="page"/>
      </w:r>
    </w:p>
    <w:p w14:paraId="45DB2E61" w14:textId="77777777" w:rsidR="00865489" w:rsidRDefault="00A26981" w:rsidP="00F230A8">
      <w:pPr>
        <w:pStyle w:val="Heading4"/>
      </w:pPr>
      <w:r>
        <w:lastRenderedPageBreak/>
        <w:t>Instructions</w:t>
      </w:r>
    </w:p>
    <w:p w14:paraId="048F169C" w14:textId="77777777" w:rsidR="008E6188" w:rsidRDefault="008E6188" w:rsidP="008E6188"/>
    <w:p w14:paraId="00630A36" w14:textId="77777777" w:rsidR="008E6188" w:rsidRDefault="008E6188" w:rsidP="00F230A8">
      <w:pPr>
        <w:pStyle w:val="Heading5"/>
        <w:numPr>
          <w:ilvl w:val="0"/>
          <w:numId w:val="2"/>
        </w:numPr>
      </w:pPr>
      <w:r>
        <w:t>Installation</w:t>
      </w:r>
    </w:p>
    <w:p w14:paraId="6736024D" w14:textId="51B2DE14" w:rsidR="005E6F08" w:rsidRPr="008E6188" w:rsidRDefault="00113DF7" w:rsidP="0012288A">
      <w:sdt>
        <w:sdtPr>
          <w:alias w:val="Installation"/>
          <w:tag w:val="Installation"/>
          <w:id w:val="1380510724"/>
          <w:lock w:val="sdtLocked"/>
          <w:placeholder>
            <w:docPart w:val="2B52474A8537494D826883DF83DCF108"/>
          </w:placeholder>
        </w:sdtPr>
        <w:sdtEndPr/>
        <w:sdtContent>
          <w:r w:rsidR="0012288A">
            <w:t xml:space="preserve">You can place the code </w:t>
          </w:r>
          <w:r w:rsidR="00C23DBB">
            <w:t xml:space="preserve">where you want. However, it is a command-line tool. </w:t>
          </w:r>
          <w:r w:rsidR="00B970CC">
            <w:t xml:space="preserve">Therefore, </w:t>
          </w:r>
          <w:r w:rsidR="00D36318">
            <w:t>you will need</w:t>
          </w:r>
          <w:r w:rsidR="00EC4F1C">
            <w:t xml:space="preserve"> to use your terminal to operate the program. </w:t>
          </w:r>
          <w:r w:rsidR="00874098">
            <w:t xml:space="preserve">The program is tested </w:t>
          </w:r>
          <w:r w:rsidR="00745626">
            <w:t>in the git-bash</w:t>
          </w:r>
          <w:r w:rsidR="00F941EC">
            <w:t xml:space="preserve"> environment</w:t>
          </w:r>
          <w:r w:rsidR="00F223BB">
            <w:t>.</w:t>
          </w:r>
          <w:r w:rsidR="000C1DB3">
            <w:t xml:space="preserve"> </w:t>
          </w:r>
          <w:r w:rsidR="005F28A3">
            <w:t xml:space="preserve">To </w:t>
          </w:r>
          <w:r w:rsidR="009A6658">
            <w:t>make</w:t>
          </w:r>
          <w:r w:rsidR="005F28A3">
            <w:t xml:space="preserve"> the tool much more </w:t>
          </w:r>
          <w:r w:rsidR="000264F4">
            <w:t xml:space="preserve">convenient, I </w:t>
          </w:r>
          <w:r w:rsidR="00194FA1">
            <w:t>recommend</w:t>
          </w:r>
          <w:r w:rsidR="000264F4">
            <w:t xml:space="preserve"> you </w:t>
          </w:r>
          <w:r w:rsidR="00AC23E6">
            <w:t>set the alias</w:t>
          </w:r>
          <w:r w:rsidR="009A6658">
            <w:t xml:space="preserve"> </w:t>
          </w:r>
          <w:r w:rsidR="009C5977">
            <w:t>in</w:t>
          </w:r>
          <w:r w:rsidR="009A6658">
            <w:t xml:space="preserve"> </w:t>
          </w:r>
          <w:r w:rsidR="000264F4">
            <w:t xml:space="preserve">your </w:t>
          </w:r>
          <w:r w:rsidR="00DA2C34">
            <w:t xml:space="preserve">environment </w:t>
          </w:r>
          <w:r w:rsidR="00AF38B9">
            <w:t xml:space="preserve">configuration </w:t>
          </w:r>
          <w:r w:rsidR="00DA2C34">
            <w:t xml:space="preserve">file, </w:t>
          </w:r>
          <w:proofErr w:type="gramStart"/>
          <w:r w:rsidR="00DA2C34">
            <w:t>like .</w:t>
          </w:r>
          <w:proofErr w:type="spellStart"/>
          <w:r w:rsidR="00DA2C34">
            <w:t>bashrc</w:t>
          </w:r>
          <w:proofErr w:type="spellEnd"/>
          <w:proofErr w:type="gramEnd"/>
          <w:r w:rsidR="00DA2C34">
            <w:t xml:space="preserve"> or .</w:t>
          </w:r>
          <w:proofErr w:type="spellStart"/>
          <w:r w:rsidR="00DA2C34">
            <w:t>bash_profile</w:t>
          </w:r>
          <w:proofErr w:type="spellEnd"/>
          <w:r w:rsidR="00DA2C34">
            <w:t>.</w:t>
          </w:r>
        </w:sdtContent>
      </w:sdt>
    </w:p>
    <w:p w14:paraId="1E031F50" w14:textId="77777777" w:rsidR="008E6188" w:rsidRDefault="008E6188" w:rsidP="008E6188"/>
    <w:p w14:paraId="78D503A5" w14:textId="77777777" w:rsidR="008E6188" w:rsidRDefault="008E6188" w:rsidP="00F230A8">
      <w:pPr>
        <w:pStyle w:val="Heading5"/>
        <w:numPr>
          <w:ilvl w:val="0"/>
          <w:numId w:val="2"/>
        </w:numPr>
      </w:pPr>
      <w:r>
        <w:t>How to use</w:t>
      </w:r>
    </w:p>
    <w:sdt>
      <w:sdtPr>
        <w:alias w:val="How to use"/>
        <w:tag w:val="How to use"/>
        <w:id w:val="-367059808"/>
        <w:placeholder>
          <w:docPart w:val="2B52474A8537494D826883DF83DCF108"/>
        </w:placeholder>
      </w:sdtPr>
      <w:sdtEndPr/>
      <w:sdtContent>
        <w:p w14:paraId="1EF9CB00" w14:textId="2E5FF473" w:rsidR="008E6188" w:rsidRDefault="005E6F08" w:rsidP="008E6188">
          <w:r>
            <w:t xml:space="preserve">To use </w:t>
          </w:r>
          <w:r w:rsidR="005D6A1B">
            <w:t xml:space="preserve">this tool, you </w:t>
          </w:r>
          <w:r w:rsidR="008A173E">
            <w:t>must</w:t>
          </w:r>
          <w:r w:rsidR="005D6A1B">
            <w:t xml:space="preserve"> put </w:t>
          </w:r>
          <w:r w:rsidR="008A173E">
            <w:t>the</w:t>
          </w:r>
          <w:r w:rsidR="005D6A1B">
            <w:t xml:space="preserve"> configuration file and</w:t>
          </w:r>
          <w:r w:rsidR="008A173E">
            <w:t xml:space="preserve"> the</w:t>
          </w:r>
          <w:r w:rsidR="005D6A1B">
            <w:t xml:space="preserve"> FEA data in</w:t>
          </w:r>
          <w:r w:rsidR="008A173E">
            <w:t xml:space="preserve"> the same folder. The</w:t>
          </w:r>
          <w:r w:rsidR="00905117">
            <w:t xml:space="preserve"> configuration file is a </w:t>
          </w:r>
          <w:r w:rsidR="000C102E">
            <w:t>JSON</w:t>
          </w:r>
          <w:r w:rsidR="00905117">
            <w:t xml:space="preserve"> file</w:t>
          </w:r>
          <w:r w:rsidR="000C102E">
            <w:t xml:space="preserve"> with the name “</w:t>
          </w:r>
          <w:proofErr w:type="spellStart"/>
          <w:r w:rsidR="00BD08C7">
            <w:t>fea_</w:t>
          </w:r>
          <w:proofErr w:type="gramStart"/>
          <w:r w:rsidR="00BD08C7">
            <w:t>config.json</w:t>
          </w:r>
          <w:proofErr w:type="spellEnd"/>
          <w:proofErr w:type="gramEnd"/>
          <w:r w:rsidR="00BD08C7">
            <w:t>”</w:t>
          </w:r>
          <w:r w:rsidR="00905117">
            <w:t xml:space="preserve"> The </w:t>
          </w:r>
          <w:r w:rsidR="00F45168">
            <w:t>structure is as follows.</w:t>
          </w:r>
        </w:p>
        <w:p w14:paraId="720AAC13"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w:t>
          </w:r>
        </w:p>
        <w:p w14:paraId="1E784B71"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"surface_2</w:t>
          </w:r>
          <w:proofErr w:type="gramStart"/>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w:t>
          </w:r>
          <w:proofErr w:type="gramEnd"/>
        </w:p>
        <w:p w14:paraId="07F2EF51"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"deformation"</w:t>
          </w:r>
          <w:r w:rsidRPr="00AD262C">
            <w:rPr>
              <w:rFonts w:ascii="Consolas" w:eastAsia="Times New Roman" w:hAnsi="Consolas" w:cs="Times New Roman"/>
              <w:color w:val="D4D4D4"/>
              <w:sz w:val="21"/>
              <w:szCs w:val="21"/>
              <w:lang w:eastAsia="zh-TW"/>
            </w:rPr>
            <w:t>:</w:t>
          </w:r>
        </w:p>
        <w:p w14:paraId="0DD3B1EC"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0D5D66C1" w14:textId="379ECCDF"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_file"</w:t>
          </w:r>
          <w:r w:rsidRPr="00AD262C">
            <w:rPr>
              <w:rFonts w:ascii="Consolas" w:eastAsia="Times New Roman" w:hAnsi="Consolas" w:cs="Times New Roman"/>
              <w:color w:val="D4D4D4"/>
              <w:sz w:val="21"/>
              <w:szCs w:val="21"/>
              <w:lang w:eastAsia="zh-TW"/>
            </w:rPr>
            <w:t>:</w:t>
          </w:r>
          <w:r w:rsidRPr="00AD262C">
            <w:rPr>
              <w:rFonts w:ascii="Consolas" w:eastAsia="Times New Roman" w:hAnsi="Consolas" w:cs="Times New Roman"/>
              <w:color w:val="CE9178"/>
              <w:sz w:val="21"/>
              <w:szCs w:val="21"/>
              <w:lang w:eastAsia="zh-TW"/>
            </w:rPr>
            <w:t>"Surface_02_Deformation_global_coordinates_surface_2.txt"</w:t>
          </w:r>
          <w:r w:rsidRPr="00AD262C">
            <w:rPr>
              <w:rFonts w:ascii="Consolas" w:eastAsia="Times New Roman" w:hAnsi="Consolas" w:cs="Times New Roman"/>
              <w:color w:val="D4D4D4"/>
              <w:sz w:val="21"/>
              <w:szCs w:val="21"/>
              <w:lang w:eastAsia="zh-TW"/>
            </w:rPr>
            <w:t>,</w:t>
          </w:r>
        </w:p>
        <w:p w14:paraId="533BC08C"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spellStart"/>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_coordinate_system</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CE9178"/>
              <w:sz w:val="21"/>
              <w:szCs w:val="21"/>
              <w:lang w:eastAsia="zh-TW"/>
            </w:rPr>
            <w:t>"global"</w:t>
          </w:r>
          <w:r w:rsidRPr="00AD262C">
            <w:rPr>
              <w:rFonts w:ascii="Consolas" w:eastAsia="Times New Roman" w:hAnsi="Consolas" w:cs="Times New Roman"/>
              <w:color w:val="D4D4D4"/>
              <w:sz w:val="21"/>
              <w:szCs w:val="21"/>
              <w:lang w:eastAsia="zh-TW"/>
            </w:rPr>
            <w:t>,</w:t>
          </w:r>
        </w:p>
        <w:p w14:paraId="36568ACF"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defined_transform_decenter</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0.5</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w:t>
          </w:r>
        </w:p>
        <w:p w14:paraId="3117F9C5"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defined_transform_rotation</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5</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w:t>
          </w:r>
        </w:p>
        <w:p w14:paraId="7FD5DAD8"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4A39A055"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"temperature"</w:t>
          </w:r>
          <w:r w:rsidRPr="00AD262C">
            <w:rPr>
              <w:rFonts w:ascii="Consolas" w:eastAsia="Times New Roman" w:hAnsi="Consolas" w:cs="Times New Roman"/>
              <w:color w:val="D4D4D4"/>
              <w:sz w:val="21"/>
              <w:szCs w:val="21"/>
              <w:lang w:eastAsia="zh-TW"/>
            </w:rPr>
            <w:t>:</w:t>
          </w:r>
        </w:p>
        <w:p w14:paraId="1FC8AD21"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70A69311" w14:textId="62265AA1"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_file"</w:t>
          </w:r>
          <w:r w:rsidRPr="00AD262C">
            <w:rPr>
              <w:rFonts w:ascii="Consolas" w:eastAsia="Times New Roman" w:hAnsi="Consolas" w:cs="Times New Roman"/>
              <w:color w:val="D4D4D4"/>
              <w:sz w:val="21"/>
              <w:szCs w:val="21"/>
              <w:lang w:eastAsia="zh-TW"/>
            </w:rPr>
            <w:t>:</w:t>
          </w:r>
          <w:r w:rsidRPr="00AD262C">
            <w:rPr>
              <w:rFonts w:ascii="Consolas" w:eastAsia="Times New Roman" w:hAnsi="Consolas" w:cs="Times New Roman"/>
              <w:color w:val="CE9178"/>
              <w:sz w:val="21"/>
              <w:szCs w:val="21"/>
              <w:lang w:eastAsia="zh-TW"/>
            </w:rPr>
            <w:t>"Surface_02_Temperature_global_coordinates_surface_2.txt"</w:t>
          </w:r>
          <w:r w:rsidRPr="00AD262C">
            <w:rPr>
              <w:rFonts w:ascii="Consolas" w:eastAsia="Times New Roman" w:hAnsi="Consolas" w:cs="Times New Roman"/>
              <w:color w:val="D4D4D4"/>
              <w:sz w:val="21"/>
              <w:szCs w:val="21"/>
              <w:lang w:eastAsia="zh-TW"/>
            </w:rPr>
            <w:t>,</w:t>
          </w:r>
        </w:p>
        <w:p w14:paraId="4164E957"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spellStart"/>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_coordinate_system</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CE9178"/>
              <w:sz w:val="21"/>
              <w:szCs w:val="21"/>
              <w:lang w:eastAsia="zh-TW"/>
            </w:rPr>
            <w:t>"global"</w:t>
          </w:r>
          <w:r w:rsidRPr="00AD262C">
            <w:rPr>
              <w:rFonts w:ascii="Consolas" w:eastAsia="Times New Roman" w:hAnsi="Consolas" w:cs="Times New Roman"/>
              <w:color w:val="D4D4D4"/>
              <w:sz w:val="21"/>
              <w:szCs w:val="21"/>
              <w:lang w:eastAsia="zh-TW"/>
            </w:rPr>
            <w:t>,</w:t>
          </w:r>
        </w:p>
        <w:p w14:paraId="57587350"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defined_transform_decenter</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0.1</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w:t>
          </w:r>
        </w:p>
        <w:p w14:paraId="774CB38E"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defined_transform_rotation</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0.2</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w:t>
          </w:r>
        </w:p>
        <w:p w14:paraId="54913337"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61669CB8"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38973395"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"surface_3</w:t>
          </w:r>
          <w:proofErr w:type="gramStart"/>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w:t>
          </w:r>
          <w:proofErr w:type="gramEnd"/>
        </w:p>
        <w:p w14:paraId="1BA2B4D2"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"deformation"</w:t>
          </w:r>
          <w:r w:rsidRPr="00AD262C">
            <w:rPr>
              <w:rFonts w:ascii="Consolas" w:eastAsia="Times New Roman" w:hAnsi="Consolas" w:cs="Times New Roman"/>
              <w:color w:val="D4D4D4"/>
              <w:sz w:val="21"/>
              <w:szCs w:val="21"/>
              <w:lang w:eastAsia="zh-TW"/>
            </w:rPr>
            <w:t>:</w:t>
          </w:r>
        </w:p>
        <w:p w14:paraId="4BFFA006"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28AAE7D0" w14:textId="746FC799"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_file"</w:t>
          </w:r>
          <w:r w:rsidRPr="00AD262C">
            <w:rPr>
              <w:rFonts w:ascii="Consolas" w:eastAsia="Times New Roman" w:hAnsi="Consolas" w:cs="Times New Roman"/>
              <w:color w:val="D4D4D4"/>
              <w:sz w:val="21"/>
              <w:szCs w:val="21"/>
              <w:lang w:eastAsia="zh-TW"/>
            </w:rPr>
            <w:t>:</w:t>
          </w:r>
          <w:r w:rsidRPr="00AD262C">
            <w:rPr>
              <w:rFonts w:ascii="Consolas" w:eastAsia="Times New Roman" w:hAnsi="Consolas" w:cs="Times New Roman"/>
              <w:color w:val="CE9178"/>
              <w:sz w:val="21"/>
              <w:szCs w:val="21"/>
              <w:lang w:eastAsia="zh-TW"/>
            </w:rPr>
            <w:t>"Surface_03_Deformation_global_coordinates_surface_2.txt"</w:t>
          </w:r>
          <w:r w:rsidRPr="00AD262C">
            <w:rPr>
              <w:rFonts w:ascii="Consolas" w:eastAsia="Times New Roman" w:hAnsi="Consolas" w:cs="Times New Roman"/>
              <w:color w:val="D4D4D4"/>
              <w:sz w:val="21"/>
              <w:szCs w:val="21"/>
              <w:lang w:eastAsia="zh-TW"/>
            </w:rPr>
            <w:t>,</w:t>
          </w:r>
        </w:p>
        <w:p w14:paraId="3F8BE40A"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spellStart"/>
          <w:proofErr w:type="gramStart"/>
          <w:r w:rsidRPr="00AD262C">
            <w:rPr>
              <w:rFonts w:ascii="Consolas" w:eastAsia="Times New Roman" w:hAnsi="Consolas" w:cs="Times New Roman"/>
              <w:color w:val="9CDCFE"/>
              <w:sz w:val="21"/>
              <w:szCs w:val="21"/>
              <w:lang w:eastAsia="zh-TW"/>
            </w:rPr>
            <w:t>fea</w:t>
          </w:r>
          <w:proofErr w:type="gramEnd"/>
          <w:r w:rsidRPr="00AD262C">
            <w:rPr>
              <w:rFonts w:ascii="Consolas" w:eastAsia="Times New Roman" w:hAnsi="Consolas" w:cs="Times New Roman"/>
              <w:color w:val="9CDCFE"/>
              <w:sz w:val="21"/>
              <w:szCs w:val="21"/>
              <w:lang w:eastAsia="zh-TW"/>
            </w:rPr>
            <w:t>_coordinate_system</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CE9178"/>
              <w:sz w:val="21"/>
              <w:szCs w:val="21"/>
              <w:lang w:eastAsia="zh-TW"/>
            </w:rPr>
            <w:t>"global"</w:t>
          </w:r>
          <w:r w:rsidRPr="00AD262C">
            <w:rPr>
              <w:rFonts w:ascii="Consolas" w:eastAsia="Times New Roman" w:hAnsi="Consolas" w:cs="Times New Roman"/>
              <w:color w:val="D4D4D4"/>
              <w:sz w:val="21"/>
              <w:szCs w:val="21"/>
              <w:lang w:eastAsia="zh-TW"/>
            </w:rPr>
            <w:t>,</w:t>
          </w:r>
        </w:p>
        <w:p w14:paraId="74B8266D"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defined_transform_decenter</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0.2</w:t>
          </w:r>
          <w:r w:rsidRPr="00AD262C">
            <w:rPr>
              <w:rFonts w:ascii="Consolas" w:eastAsia="Times New Roman" w:hAnsi="Consolas" w:cs="Times New Roman"/>
              <w:color w:val="D4D4D4"/>
              <w:sz w:val="21"/>
              <w:szCs w:val="21"/>
              <w:lang w:eastAsia="zh-TW"/>
            </w:rPr>
            <w:t>],</w:t>
          </w:r>
        </w:p>
        <w:p w14:paraId="57A718C9"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9CDCFE"/>
              <w:sz w:val="21"/>
              <w:szCs w:val="21"/>
              <w:lang w:eastAsia="zh-TW"/>
            </w:rPr>
            <w:t>"</w:t>
          </w:r>
          <w:proofErr w:type="gramStart"/>
          <w:r w:rsidRPr="00AD262C">
            <w:rPr>
              <w:rFonts w:ascii="Consolas" w:eastAsia="Times New Roman" w:hAnsi="Consolas" w:cs="Times New Roman"/>
              <w:color w:val="9CDCFE"/>
              <w:sz w:val="21"/>
              <w:szCs w:val="21"/>
              <w:lang w:eastAsia="zh-TW"/>
            </w:rPr>
            <w:t>user</w:t>
          </w:r>
          <w:proofErr w:type="gramEnd"/>
          <w:r w:rsidRPr="00AD262C">
            <w:rPr>
              <w:rFonts w:ascii="Consolas" w:eastAsia="Times New Roman" w:hAnsi="Consolas" w:cs="Times New Roman"/>
              <w:color w:val="9CDCFE"/>
              <w:sz w:val="21"/>
              <w:szCs w:val="21"/>
              <w:lang w:eastAsia="zh-TW"/>
            </w:rPr>
            <w:t>-</w:t>
          </w:r>
          <w:proofErr w:type="spellStart"/>
          <w:r w:rsidRPr="00AD262C">
            <w:rPr>
              <w:rFonts w:ascii="Consolas" w:eastAsia="Times New Roman" w:hAnsi="Consolas" w:cs="Times New Roman"/>
              <w:color w:val="9CDCFE"/>
              <w:sz w:val="21"/>
              <w:szCs w:val="21"/>
              <w:lang w:eastAsia="zh-TW"/>
            </w:rPr>
            <w:t>defined_transform_rotation</w:t>
          </w:r>
          <w:proofErr w:type="spellEnd"/>
          <w:r w:rsidRPr="00AD262C">
            <w:rPr>
              <w:rFonts w:ascii="Consolas" w:eastAsia="Times New Roman" w:hAnsi="Consolas" w:cs="Times New Roman"/>
              <w:color w:val="9CDCFE"/>
              <w:sz w:val="21"/>
              <w:szCs w:val="21"/>
              <w:lang w:eastAsia="zh-TW"/>
            </w:rPr>
            <w:t>"</w:t>
          </w:r>
          <w:r w:rsidRPr="00AD262C">
            <w:rPr>
              <w:rFonts w:ascii="Consolas" w:eastAsia="Times New Roman" w:hAnsi="Consolas" w:cs="Times New Roman"/>
              <w:color w:val="D4D4D4"/>
              <w:sz w:val="21"/>
              <w:szCs w:val="21"/>
              <w:lang w:eastAsia="zh-TW"/>
            </w:rPr>
            <w:t>: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w:t>
          </w:r>
          <w:r w:rsidRPr="00AD262C">
            <w:rPr>
              <w:rFonts w:ascii="Consolas" w:eastAsia="Times New Roman" w:hAnsi="Consolas" w:cs="Times New Roman"/>
              <w:color w:val="D4D4D4"/>
              <w:sz w:val="21"/>
              <w:szCs w:val="21"/>
              <w:lang w:eastAsia="zh-TW"/>
            </w:rPr>
            <w:t xml:space="preserve">, </w:t>
          </w:r>
          <w:r w:rsidRPr="00AD262C">
            <w:rPr>
              <w:rFonts w:ascii="Consolas" w:eastAsia="Times New Roman" w:hAnsi="Consolas" w:cs="Times New Roman"/>
              <w:color w:val="B5CEA8"/>
              <w:sz w:val="21"/>
              <w:szCs w:val="21"/>
              <w:lang w:eastAsia="zh-TW"/>
            </w:rPr>
            <w:t>0.3</w:t>
          </w:r>
          <w:r w:rsidRPr="00AD262C">
            <w:rPr>
              <w:rFonts w:ascii="Consolas" w:eastAsia="Times New Roman" w:hAnsi="Consolas" w:cs="Times New Roman"/>
              <w:color w:val="D4D4D4"/>
              <w:sz w:val="21"/>
              <w:szCs w:val="21"/>
              <w:lang w:eastAsia="zh-TW"/>
            </w:rPr>
            <w:t>]</w:t>
          </w:r>
        </w:p>
        <w:p w14:paraId="406EB428"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720233E7" w14:textId="77777777" w:rsidR="00AD262C" w:rsidRPr="00AD262C" w:rsidRDefault="00AD262C" w:rsidP="00AD262C">
          <w:pPr>
            <w:shd w:val="clear" w:color="auto" w:fill="1E1E1E"/>
            <w:spacing w:after="0" w:line="285" w:lineRule="atLeast"/>
            <w:rPr>
              <w:rFonts w:ascii="Consolas" w:eastAsia="Times New Roman" w:hAnsi="Consolas" w:cs="Times New Roman"/>
              <w:color w:val="D4D4D4"/>
              <w:sz w:val="21"/>
              <w:szCs w:val="21"/>
              <w:lang w:eastAsia="zh-TW"/>
            </w:rPr>
          </w:pPr>
          <w:r w:rsidRPr="00AD262C">
            <w:rPr>
              <w:rFonts w:ascii="Consolas" w:eastAsia="Times New Roman" w:hAnsi="Consolas" w:cs="Times New Roman"/>
              <w:color w:val="D4D4D4"/>
              <w:sz w:val="21"/>
              <w:szCs w:val="21"/>
              <w:lang w:eastAsia="zh-TW"/>
            </w:rPr>
            <w:t>    },</w:t>
          </w:r>
        </w:p>
        <w:p w14:paraId="42472D62" w14:textId="7CECD747" w:rsidR="0051348D" w:rsidRDefault="0051348D" w:rsidP="008E6188"/>
        <w:p w14:paraId="112E04CA" w14:textId="2905B3C6" w:rsidR="00911049" w:rsidRDefault="00BC5D27" w:rsidP="008E6188">
          <w:r>
            <w:lastRenderedPageBreak/>
            <w:t>At</w:t>
          </w:r>
          <w:r w:rsidR="00B56E71">
            <w:t xml:space="preserve"> the </w:t>
          </w:r>
          <w:r w:rsidR="007657C4">
            <w:t>top</w:t>
          </w:r>
          <w:r w:rsidR="00B56E71">
            <w:t xml:space="preserve"> level</w:t>
          </w:r>
          <w:r>
            <w:t>, the keys’ name</w:t>
          </w:r>
          <w:r w:rsidR="00C77D56">
            <w:t>s</w:t>
          </w:r>
          <w:r>
            <w:t xml:space="preserve"> should </w:t>
          </w:r>
          <w:r w:rsidR="00BA631E">
            <w:t>include the prefix “surface_”</w:t>
          </w:r>
          <w:r w:rsidR="00F87B5D">
            <w:t xml:space="preserve">. The number </w:t>
          </w:r>
          <w:r w:rsidR="00796DB7">
            <w:t>after</w:t>
          </w:r>
          <w:r w:rsidR="00F87B5D">
            <w:t xml:space="preserve"> the prefix is the surface’s ID.</w:t>
          </w:r>
          <w:r w:rsidR="0087261E">
            <w:t xml:space="preserve"> At the “Type” level, the </w:t>
          </w:r>
          <w:r w:rsidR="004D3038">
            <w:t>key’s name is “</w:t>
          </w:r>
          <w:r w:rsidR="00BD2C9B">
            <w:t>d</w:t>
          </w:r>
          <w:r w:rsidR="004D3038">
            <w:t xml:space="preserve">eformation” </w:t>
          </w:r>
          <w:r w:rsidR="00383367">
            <w:t>or</w:t>
          </w:r>
          <w:r w:rsidR="004D3038">
            <w:t xml:space="preserve"> “</w:t>
          </w:r>
          <w:r w:rsidR="00BD2C9B">
            <w:t>t</w:t>
          </w:r>
          <w:r w:rsidR="004D3038">
            <w:t>emperature”</w:t>
          </w:r>
          <w:r w:rsidR="00B42B35">
            <w:t xml:space="preserve">. </w:t>
          </w:r>
          <w:r w:rsidR="00E32A8C">
            <w:t>If you use another name, it will be skipped.</w:t>
          </w:r>
          <w:r w:rsidR="00EB5BE5">
            <w:t xml:space="preserve"> </w:t>
          </w:r>
        </w:p>
        <w:p w14:paraId="250BA6B8" w14:textId="796AD17F" w:rsidR="00B56E71" w:rsidRDefault="00C16936" w:rsidP="008E6188">
          <w:r>
            <w:t>The value of “</w:t>
          </w:r>
          <w:proofErr w:type="spellStart"/>
          <w:r>
            <w:t>fea_file</w:t>
          </w:r>
          <w:proofErr w:type="spellEnd"/>
          <w:r>
            <w:t>” should ex</w:t>
          </w:r>
          <w:r w:rsidR="00CB387A">
            <w:t xml:space="preserve">ist. </w:t>
          </w:r>
          <w:r w:rsidR="004557D9" w:rsidRPr="004557D9">
            <w:t>You should delete the corresponding information if there is no FEA file in the folder</w:t>
          </w:r>
          <w:r w:rsidR="004557D9">
            <w:t xml:space="preserve">. </w:t>
          </w:r>
          <w:r w:rsidR="000605D7">
            <w:t xml:space="preserve">For instance, </w:t>
          </w:r>
          <w:r w:rsidR="00E87173">
            <w:t>no FEA file will be a</w:t>
          </w:r>
          <w:r w:rsidR="005201E4">
            <w:t xml:space="preserve">pplied to surface </w:t>
          </w:r>
          <w:r w:rsidR="00AA5071">
            <w:t>4</w:t>
          </w:r>
          <w:r w:rsidR="000605D7">
            <w:t xml:space="preserve">, so </w:t>
          </w:r>
          <w:r w:rsidR="00E87173">
            <w:t>there is no “surface_</w:t>
          </w:r>
          <w:r w:rsidR="00AA5071">
            <w:t>4</w:t>
          </w:r>
          <w:r w:rsidR="00E87173">
            <w:t xml:space="preserve">” term. </w:t>
          </w:r>
          <w:r w:rsidR="000B6BD8">
            <w:t xml:space="preserve">And no temperature data will be applied to surface </w:t>
          </w:r>
          <w:r w:rsidR="00AA5071">
            <w:t>3</w:t>
          </w:r>
          <w:r w:rsidR="000B6BD8">
            <w:t>,</w:t>
          </w:r>
          <w:r w:rsidR="00D608E2">
            <w:t xml:space="preserve"> so the “temperature” term is deleted.</w:t>
          </w:r>
          <w:r w:rsidR="000B6BD8">
            <w:t xml:space="preserve"> </w:t>
          </w:r>
        </w:p>
        <w:p w14:paraId="4CD7DAD9" w14:textId="4B71E2B8" w:rsidR="00984485" w:rsidRDefault="00911049" w:rsidP="008E6188">
          <w:r>
            <w:t>The</w:t>
          </w:r>
          <w:r w:rsidR="00655A24">
            <w:t>re are only two types of “</w:t>
          </w:r>
          <w:proofErr w:type="spellStart"/>
          <w:r w:rsidR="00655A24">
            <w:t>fea_coordiate_system</w:t>
          </w:r>
          <w:proofErr w:type="spellEnd"/>
          <w:r w:rsidR="00655A24">
            <w:t xml:space="preserve">”. They are “global” and “local”. If you give the wrong value, </w:t>
          </w:r>
          <w:r w:rsidR="001C1736">
            <w:t>the program</w:t>
          </w:r>
          <w:r w:rsidR="00655A24">
            <w:t xml:space="preserve"> will raise a</w:t>
          </w:r>
          <w:r w:rsidR="00984485">
            <w:t xml:space="preserve"> </w:t>
          </w:r>
          <w:proofErr w:type="spellStart"/>
          <w:r w:rsidR="00984485">
            <w:t>ValueError</w:t>
          </w:r>
          <w:proofErr w:type="spellEnd"/>
          <w:r w:rsidR="00984485">
            <w:t>.</w:t>
          </w:r>
          <w:r w:rsidR="00655A24">
            <w:t xml:space="preserve"> </w:t>
          </w:r>
        </w:p>
        <w:p w14:paraId="241BA97D" w14:textId="1842AB14" w:rsidR="008239EA" w:rsidRDefault="008239EA" w:rsidP="008E6188">
          <w:r>
            <w:t xml:space="preserve">After finishing </w:t>
          </w:r>
          <w:r w:rsidR="00D74F1B">
            <w:t xml:space="preserve">the </w:t>
          </w:r>
          <w:r>
            <w:t>configuration, go back to the command line</w:t>
          </w:r>
          <w:r w:rsidR="00D74F1B">
            <w:t xml:space="preserve"> and use the following command.</w:t>
          </w:r>
        </w:p>
        <w:p w14:paraId="6A6DF177" w14:textId="01A65E34" w:rsidR="00D74F1B" w:rsidRDefault="00D74F1B" w:rsidP="008E6188">
          <w:r>
            <w:tab/>
            <w:t xml:space="preserve">python </w:t>
          </w:r>
          <w:r w:rsidR="008B7702">
            <w:t xml:space="preserve">main_cli.py </w:t>
          </w:r>
          <w:proofErr w:type="spellStart"/>
          <w:r w:rsidR="008B7702">
            <w:t>lens_file</w:t>
          </w:r>
          <w:proofErr w:type="spellEnd"/>
          <w:r w:rsidR="008B7702">
            <w:t xml:space="preserve"> </w:t>
          </w:r>
          <w:proofErr w:type="spellStart"/>
          <w:r w:rsidR="008B7702">
            <w:t>fea_folder</w:t>
          </w:r>
          <w:proofErr w:type="spellEnd"/>
          <w:r w:rsidR="008B7702">
            <w:t xml:space="preserve"> </w:t>
          </w:r>
          <w:proofErr w:type="spellStart"/>
          <w:r w:rsidR="008B7702">
            <w:t>ouput_lens_file</w:t>
          </w:r>
          <w:proofErr w:type="spellEnd"/>
        </w:p>
        <w:p w14:paraId="5B450078" w14:textId="68AC97C5" w:rsidR="008239EA" w:rsidRDefault="005B3D09" w:rsidP="008E6188">
          <w:r>
            <w:t>In our exa</w:t>
          </w:r>
          <w:r w:rsidR="008E19E3">
            <w:t xml:space="preserve">mple, it </w:t>
          </w:r>
          <w:r w:rsidR="00113DF7">
            <w:t>is</w:t>
          </w:r>
          <w:r w:rsidR="008E19E3">
            <w:t xml:space="preserve"> as follows</w:t>
          </w:r>
        </w:p>
        <w:p w14:paraId="55CF0DC9" w14:textId="03631A68" w:rsidR="008E19E3" w:rsidRDefault="008E19E3" w:rsidP="008E6188">
          <w:r>
            <w:tab/>
          </w:r>
          <w:r w:rsidR="00464BCC">
            <w:t xml:space="preserve">python </w:t>
          </w:r>
          <w:r w:rsidR="00464BCC" w:rsidRPr="00464BCC">
            <w:t xml:space="preserve">main_cli.py SteeringPrismSystem_SEQ_v04.zmx </w:t>
          </w:r>
          <w:proofErr w:type="spellStart"/>
          <w:r w:rsidR="00464BCC" w:rsidRPr="00464BCC">
            <w:t>FEAData</w:t>
          </w:r>
          <w:proofErr w:type="spellEnd"/>
          <w:r w:rsidR="00464BCC" w:rsidRPr="00464BCC">
            <w:t xml:space="preserve">/ </w:t>
          </w:r>
          <w:proofErr w:type="spellStart"/>
          <w:r w:rsidR="00464BCC" w:rsidRPr="00464BCC">
            <w:t>final.zmx</w:t>
          </w:r>
          <w:proofErr w:type="spellEnd"/>
        </w:p>
        <w:p w14:paraId="0BF8BF75" w14:textId="36BB5CB4" w:rsidR="009C68DF" w:rsidRDefault="009C68DF" w:rsidP="008E6188">
          <w:r>
            <w:t>Open the output file</w:t>
          </w:r>
          <w:r w:rsidR="00CD21A5">
            <w:t>.</w:t>
          </w:r>
          <w:r>
            <w:t xml:space="preserve"> </w:t>
          </w:r>
          <w:r w:rsidR="00CD21A5">
            <w:t>A</w:t>
          </w:r>
          <w:r>
            <w:t>ll the FEA data have</w:t>
          </w:r>
          <w:r w:rsidR="008378C8">
            <w:t xml:space="preserve"> been applied to the surfaces with the transform defined in</w:t>
          </w:r>
          <w:r w:rsidR="00AA261A">
            <w:t xml:space="preserve"> the configuration file.</w:t>
          </w:r>
        </w:p>
        <w:p w14:paraId="42B69971" w14:textId="179B89A0" w:rsidR="00F55CBF" w:rsidRDefault="00AB76E9" w:rsidP="008E6188">
          <w:r w:rsidRPr="00AB76E9">
            <w:drawing>
              <wp:inline distT="0" distB="0" distL="0" distR="0" wp14:anchorId="44FB6F01" wp14:editId="244548E6">
                <wp:extent cx="6066649" cy="4038600"/>
                <wp:effectExtent l="0" t="0" r="0" b="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8"/>
                        <a:stretch>
                          <a:fillRect/>
                        </a:stretch>
                      </pic:blipFill>
                      <pic:spPr>
                        <a:xfrm>
                          <a:off x="0" y="0"/>
                          <a:ext cx="6078787" cy="4046680"/>
                        </a:xfrm>
                        <a:prstGeom prst="rect">
                          <a:avLst/>
                        </a:prstGeom>
                      </pic:spPr>
                    </pic:pic>
                  </a:graphicData>
                </a:graphic>
              </wp:inline>
            </w:drawing>
          </w:r>
        </w:p>
        <w:p w14:paraId="22D612DD" w14:textId="77777777" w:rsidR="00884B44" w:rsidRDefault="00884B44" w:rsidP="008E6188"/>
        <w:p w14:paraId="37B0B0CF" w14:textId="265EEDD0" w:rsidR="00984485" w:rsidRDefault="008239EA" w:rsidP="008E6188">
          <w:r>
            <w:lastRenderedPageBreak/>
            <w:t>If you forget how to use this tool</w:t>
          </w:r>
          <w:r w:rsidR="004747EC">
            <w:t>, go back to your command</w:t>
          </w:r>
          <w:r w:rsidR="0000016C">
            <w:t xml:space="preserve"> line</w:t>
          </w:r>
          <w:r w:rsidR="00262E44">
            <w:t xml:space="preserve"> and type</w:t>
          </w:r>
          <w:r w:rsidR="00265EF0">
            <w:t xml:space="preserve"> “python main_cli.py -h”</w:t>
          </w:r>
        </w:p>
        <w:p w14:paraId="61F17D5D" w14:textId="17DC5B03" w:rsidR="00EA2DB4" w:rsidRDefault="009B4323" w:rsidP="008E6188">
          <w:r w:rsidRPr="009B4323">
            <w:drawing>
              <wp:inline distT="0" distB="0" distL="0" distR="0" wp14:anchorId="5861F85E" wp14:editId="3BF2050E">
                <wp:extent cx="5943600" cy="2087880"/>
                <wp:effectExtent l="0" t="0" r="0" b="762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9"/>
                        <a:stretch>
                          <a:fillRect/>
                        </a:stretch>
                      </pic:blipFill>
                      <pic:spPr>
                        <a:xfrm>
                          <a:off x="0" y="0"/>
                          <a:ext cx="5943600" cy="2087880"/>
                        </a:xfrm>
                        <a:prstGeom prst="rect">
                          <a:avLst/>
                        </a:prstGeom>
                      </pic:spPr>
                    </pic:pic>
                  </a:graphicData>
                </a:graphic>
              </wp:inline>
            </w:drawing>
          </w:r>
        </w:p>
      </w:sdtContent>
    </w:sdt>
    <w:p w14:paraId="08633DB8" w14:textId="77777777" w:rsidR="00EA2DB4" w:rsidRPr="008E6188" w:rsidRDefault="00EA2DB4" w:rsidP="008E6188"/>
    <w:sectPr w:rsidR="00EA2DB4" w:rsidRPr="008E618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4D745" w14:textId="77777777" w:rsidR="00DB3967" w:rsidRDefault="00DB3967" w:rsidP="003E08E4">
      <w:pPr>
        <w:spacing w:after="0" w:line="240" w:lineRule="auto"/>
      </w:pPr>
      <w:r>
        <w:separator/>
      </w:r>
    </w:p>
  </w:endnote>
  <w:endnote w:type="continuationSeparator" w:id="0">
    <w:p w14:paraId="46395021" w14:textId="77777777" w:rsidR="00DB3967" w:rsidRDefault="00DB3967" w:rsidP="003E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67B8" w14:textId="77777777" w:rsidR="00726B32" w:rsidRDefault="00726B32" w:rsidP="00726B3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0AA1BA04" w14:textId="77777777" w:rsidR="003E08E4" w:rsidRPr="003E08E4" w:rsidRDefault="003E08E4" w:rsidP="003E08E4">
    <w:pPr>
      <w:pStyle w:val="Footer"/>
      <w:shd w:val="clear" w:color="auto" w:fill="2C4E8C"/>
      <w:jc w:val="center"/>
      <w:rPr>
        <w:rFonts w:ascii="Ebrima" w:hAnsi="Ebrima"/>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5068C" w14:textId="77777777" w:rsidR="00DB3967" w:rsidRDefault="00DB3967" w:rsidP="003E08E4">
      <w:pPr>
        <w:spacing w:after="0" w:line="240" w:lineRule="auto"/>
      </w:pPr>
      <w:r>
        <w:separator/>
      </w:r>
    </w:p>
  </w:footnote>
  <w:footnote w:type="continuationSeparator" w:id="0">
    <w:p w14:paraId="75A859B6" w14:textId="77777777" w:rsidR="00DB3967" w:rsidRDefault="00DB3967" w:rsidP="003E0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E9412" w14:textId="77777777" w:rsidR="003E08E4" w:rsidRDefault="00686D1E" w:rsidP="00A26981">
    <w:pPr>
      <w:pStyle w:val="Header"/>
      <w:pBdr>
        <w:bottom w:val="single" w:sz="4" w:space="1" w:color="auto"/>
      </w:pBdr>
    </w:pPr>
    <w:r>
      <w:rPr>
        <w:sz w:val="72"/>
        <w:szCs w:val="72"/>
      </w:rPr>
      <w:t>Code Exchange</w:t>
    </w:r>
    <w:r>
      <w:rPr>
        <w:sz w:val="72"/>
        <w:szCs w:val="72"/>
      </w:rPr>
      <w:tab/>
    </w:r>
    <w:r w:rsidR="00865489">
      <w:tab/>
    </w:r>
    <w:r w:rsidR="003E08E4">
      <w:rPr>
        <w:noProof/>
        <w:lang w:val="en-GB" w:eastAsia="en-GB"/>
      </w:rPr>
      <w:drawing>
        <wp:inline distT="0" distB="0" distL="0" distR="0" wp14:anchorId="5B0819CC" wp14:editId="60D28764">
          <wp:extent cx="1313053" cy="3278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max Logo.gif"/>
                  <pic:cNvPicPr/>
                </pic:nvPicPr>
                <pic:blipFill>
                  <a:blip r:embed="rId1">
                    <a:extLst>
                      <a:ext uri="{28A0092B-C50C-407E-A947-70E740481C1C}">
                        <a14:useLocalDpi xmlns:a14="http://schemas.microsoft.com/office/drawing/2010/main" val="0"/>
                      </a:ext>
                    </a:extLst>
                  </a:blip>
                  <a:stretch>
                    <a:fillRect/>
                  </a:stretch>
                </pic:blipFill>
                <pic:spPr>
                  <a:xfrm>
                    <a:off x="0" y="0"/>
                    <a:ext cx="1334973" cy="333300"/>
                  </a:xfrm>
                  <a:prstGeom prst="rect">
                    <a:avLst/>
                  </a:prstGeom>
                </pic:spPr>
              </pic:pic>
            </a:graphicData>
          </a:graphic>
        </wp:inline>
      </w:drawing>
    </w:r>
  </w:p>
  <w:p w14:paraId="18B363CA" w14:textId="77777777" w:rsidR="00A26981" w:rsidRDefault="00A26981" w:rsidP="00865489">
    <w:pPr>
      <w:pStyle w:val="Header"/>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F1D1D"/>
    <w:multiLevelType w:val="hybridMultilevel"/>
    <w:tmpl w:val="20687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5936FF"/>
    <w:multiLevelType w:val="hybridMultilevel"/>
    <w:tmpl w:val="5FC46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5150863">
    <w:abstractNumId w:val="0"/>
  </w:num>
  <w:num w:numId="2" w16cid:durableId="2106461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3D"/>
    <w:rsid w:val="0000016C"/>
    <w:rsid w:val="00013468"/>
    <w:rsid w:val="000264F4"/>
    <w:rsid w:val="0003215C"/>
    <w:rsid w:val="00032BB9"/>
    <w:rsid w:val="00041598"/>
    <w:rsid w:val="000605D7"/>
    <w:rsid w:val="00062CE7"/>
    <w:rsid w:val="000632C1"/>
    <w:rsid w:val="00077803"/>
    <w:rsid w:val="00082418"/>
    <w:rsid w:val="000A4F90"/>
    <w:rsid w:val="000A70BF"/>
    <w:rsid w:val="000B6BD8"/>
    <w:rsid w:val="000C102E"/>
    <w:rsid w:val="000C1DB3"/>
    <w:rsid w:val="000D2861"/>
    <w:rsid w:val="0010136B"/>
    <w:rsid w:val="00113DF7"/>
    <w:rsid w:val="0012288A"/>
    <w:rsid w:val="00123ECF"/>
    <w:rsid w:val="00160945"/>
    <w:rsid w:val="001635A5"/>
    <w:rsid w:val="00194FA1"/>
    <w:rsid w:val="001A0D57"/>
    <w:rsid w:val="001C1736"/>
    <w:rsid w:val="001D7541"/>
    <w:rsid w:val="001E17BC"/>
    <w:rsid w:val="001E3C31"/>
    <w:rsid w:val="001F3114"/>
    <w:rsid w:val="00220675"/>
    <w:rsid w:val="00230A11"/>
    <w:rsid w:val="00253729"/>
    <w:rsid w:val="00262E44"/>
    <w:rsid w:val="00265EF0"/>
    <w:rsid w:val="00272C04"/>
    <w:rsid w:val="002743F9"/>
    <w:rsid w:val="002B6585"/>
    <w:rsid w:val="002B6755"/>
    <w:rsid w:val="002D1DE1"/>
    <w:rsid w:val="002E2133"/>
    <w:rsid w:val="00312F90"/>
    <w:rsid w:val="00355729"/>
    <w:rsid w:val="003658CF"/>
    <w:rsid w:val="003805A7"/>
    <w:rsid w:val="00383367"/>
    <w:rsid w:val="00397DA2"/>
    <w:rsid w:val="003A1328"/>
    <w:rsid w:val="003A262A"/>
    <w:rsid w:val="003E08E4"/>
    <w:rsid w:val="00407F95"/>
    <w:rsid w:val="00416045"/>
    <w:rsid w:val="004378EF"/>
    <w:rsid w:val="004557D9"/>
    <w:rsid w:val="00464BCC"/>
    <w:rsid w:val="004747EC"/>
    <w:rsid w:val="0048252F"/>
    <w:rsid w:val="00490324"/>
    <w:rsid w:val="004A3E78"/>
    <w:rsid w:val="004A3FD7"/>
    <w:rsid w:val="004B3739"/>
    <w:rsid w:val="004D3038"/>
    <w:rsid w:val="004D7698"/>
    <w:rsid w:val="0051348D"/>
    <w:rsid w:val="00516DA1"/>
    <w:rsid w:val="005201E4"/>
    <w:rsid w:val="005B183B"/>
    <w:rsid w:val="005B3D09"/>
    <w:rsid w:val="005D6A1B"/>
    <w:rsid w:val="005E57FA"/>
    <w:rsid w:val="005E6F08"/>
    <w:rsid w:val="005F28A3"/>
    <w:rsid w:val="00624F2F"/>
    <w:rsid w:val="00642431"/>
    <w:rsid w:val="00642E21"/>
    <w:rsid w:val="00655A24"/>
    <w:rsid w:val="00664904"/>
    <w:rsid w:val="006770FB"/>
    <w:rsid w:val="00686D1E"/>
    <w:rsid w:val="006C5A44"/>
    <w:rsid w:val="006D26B4"/>
    <w:rsid w:val="007178AB"/>
    <w:rsid w:val="00725E0D"/>
    <w:rsid w:val="00726B32"/>
    <w:rsid w:val="0073502E"/>
    <w:rsid w:val="00736B79"/>
    <w:rsid w:val="00745626"/>
    <w:rsid w:val="00754A17"/>
    <w:rsid w:val="007657C4"/>
    <w:rsid w:val="0077117B"/>
    <w:rsid w:val="007844C0"/>
    <w:rsid w:val="00796DB7"/>
    <w:rsid w:val="008239EA"/>
    <w:rsid w:val="008378C8"/>
    <w:rsid w:val="00865489"/>
    <w:rsid w:val="008704D9"/>
    <w:rsid w:val="0087261E"/>
    <w:rsid w:val="008739FB"/>
    <w:rsid w:val="00874098"/>
    <w:rsid w:val="00884B44"/>
    <w:rsid w:val="008A173E"/>
    <w:rsid w:val="008B7702"/>
    <w:rsid w:val="008E19E3"/>
    <w:rsid w:val="008E6188"/>
    <w:rsid w:val="00905117"/>
    <w:rsid w:val="00911049"/>
    <w:rsid w:val="00927962"/>
    <w:rsid w:val="00963A3D"/>
    <w:rsid w:val="00984485"/>
    <w:rsid w:val="009915E8"/>
    <w:rsid w:val="009A6658"/>
    <w:rsid w:val="009B4323"/>
    <w:rsid w:val="009C5977"/>
    <w:rsid w:val="009C68DF"/>
    <w:rsid w:val="009E32A5"/>
    <w:rsid w:val="009F21AB"/>
    <w:rsid w:val="009F48DF"/>
    <w:rsid w:val="009F4A4B"/>
    <w:rsid w:val="009F72C7"/>
    <w:rsid w:val="00A226F5"/>
    <w:rsid w:val="00A23DD4"/>
    <w:rsid w:val="00A26981"/>
    <w:rsid w:val="00A97378"/>
    <w:rsid w:val="00AA261A"/>
    <w:rsid w:val="00AA5071"/>
    <w:rsid w:val="00AB5789"/>
    <w:rsid w:val="00AB76E9"/>
    <w:rsid w:val="00AC23E6"/>
    <w:rsid w:val="00AD262C"/>
    <w:rsid w:val="00AE39DD"/>
    <w:rsid w:val="00AE5E81"/>
    <w:rsid w:val="00AF38B9"/>
    <w:rsid w:val="00B260EF"/>
    <w:rsid w:val="00B26BAB"/>
    <w:rsid w:val="00B42B35"/>
    <w:rsid w:val="00B435A9"/>
    <w:rsid w:val="00B51EAD"/>
    <w:rsid w:val="00B56E71"/>
    <w:rsid w:val="00B970CC"/>
    <w:rsid w:val="00BA631E"/>
    <w:rsid w:val="00BC5D27"/>
    <w:rsid w:val="00BD08C7"/>
    <w:rsid w:val="00BD2C9B"/>
    <w:rsid w:val="00BE1BD6"/>
    <w:rsid w:val="00BF28C1"/>
    <w:rsid w:val="00C055EC"/>
    <w:rsid w:val="00C16936"/>
    <w:rsid w:val="00C20947"/>
    <w:rsid w:val="00C23DBB"/>
    <w:rsid w:val="00C77D56"/>
    <w:rsid w:val="00C86810"/>
    <w:rsid w:val="00CA1F8E"/>
    <w:rsid w:val="00CA4032"/>
    <w:rsid w:val="00CB387A"/>
    <w:rsid w:val="00CD21A5"/>
    <w:rsid w:val="00CE7692"/>
    <w:rsid w:val="00D35B24"/>
    <w:rsid w:val="00D36318"/>
    <w:rsid w:val="00D608E2"/>
    <w:rsid w:val="00D74F1B"/>
    <w:rsid w:val="00DA2C34"/>
    <w:rsid w:val="00DB3967"/>
    <w:rsid w:val="00DC218A"/>
    <w:rsid w:val="00DF4B10"/>
    <w:rsid w:val="00E32A8C"/>
    <w:rsid w:val="00E607EF"/>
    <w:rsid w:val="00E87173"/>
    <w:rsid w:val="00EA2DB4"/>
    <w:rsid w:val="00EB5BE5"/>
    <w:rsid w:val="00EC4F1C"/>
    <w:rsid w:val="00EE6147"/>
    <w:rsid w:val="00EF0281"/>
    <w:rsid w:val="00F15189"/>
    <w:rsid w:val="00F223BB"/>
    <w:rsid w:val="00F230A8"/>
    <w:rsid w:val="00F275AF"/>
    <w:rsid w:val="00F41BD7"/>
    <w:rsid w:val="00F45168"/>
    <w:rsid w:val="00F45709"/>
    <w:rsid w:val="00F55CBF"/>
    <w:rsid w:val="00F87B5D"/>
    <w:rsid w:val="00F941EC"/>
    <w:rsid w:val="00FA111D"/>
    <w:rsid w:val="00FD2424"/>
    <w:rsid w:val="00FD42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3C544"/>
  <w15:chartTrackingRefBased/>
  <w15:docId w15:val="{86B57F0E-D3E0-43F1-891B-ED206C6C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8704D9"/>
    <w:pPr>
      <w:keepNext/>
      <w:keepLines/>
      <w:spacing w:before="40" w:after="0"/>
      <w:outlineLvl w:val="3"/>
    </w:pPr>
    <w:rPr>
      <w:rFonts w:asciiTheme="majorHAnsi" w:eastAsiaTheme="majorEastAsia" w:hAnsiTheme="majorHAnsi" w:cstheme="majorBidi"/>
      <w:b/>
      <w:iCs/>
      <w:color w:val="2F5496" w:themeColor="accent1" w:themeShade="BF"/>
      <w:sz w:val="32"/>
    </w:rPr>
  </w:style>
  <w:style w:type="paragraph" w:styleId="Heading5">
    <w:name w:val="heading 5"/>
    <w:basedOn w:val="Normal"/>
    <w:next w:val="Normal"/>
    <w:link w:val="Heading5Char"/>
    <w:uiPriority w:val="9"/>
    <w:unhideWhenUsed/>
    <w:qFormat/>
    <w:rsid w:val="00F230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8E4"/>
  </w:style>
  <w:style w:type="paragraph" w:styleId="Footer">
    <w:name w:val="footer"/>
    <w:basedOn w:val="Normal"/>
    <w:link w:val="FooterChar"/>
    <w:uiPriority w:val="99"/>
    <w:unhideWhenUsed/>
    <w:qFormat/>
    <w:rsid w:val="003E0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8E4"/>
  </w:style>
  <w:style w:type="paragraph" w:styleId="NoSpacing">
    <w:name w:val="No Spacing"/>
    <w:uiPriority w:val="1"/>
    <w:qFormat/>
    <w:rsid w:val="003E08E4"/>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865489"/>
    <w:rPr>
      <w:rFonts w:asciiTheme="majorHAnsi" w:eastAsiaTheme="majorEastAsia" w:hAnsiTheme="majorHAnsi" w:cstheme="majorBidi"/>
      <w:color w:val="2F5496" w:themeColor="accent1" w:themeShade="BF"/>
      <w:sz w:val="32"/>
      <w:szCs w:val="32"/>
    </w:rPr>
  </w:style>
  <w:style w:type="paragraph" w:customStyle="1" w:styleId="Default">
    <w:name w:val="Default"/>
    <w:rsid w:val="00865489"/>
    <w:pPr>
      <w:autoSpaceDE w:val="0"/>
      <w:autoSpaceDN w:val="0"/>
      <w:adjustRightInd w:val="0"/>
      <w:spacing w:after="0" w:line="240" w:lineRule="auto"/>
    </w:pPr>
    <w:rPr>
      <w:rFonts w:ascii="Calibri" w:hAnsi="Calibri" w:cs="Calibri"/>
      <w:color w:val="000000"/>
      <w:sz w:val="24"/>
      <w:szCs w:val="24"/>
      <w:lang w:val="en-GB"/>
    </w:rPr>
  </w:style>
  <w:style w:type="table" w:styleId="TableGrid">
    <w:name w:val="Table Grid"/>
    <w:basedOn w:val="TableNormal"/>
    <w:uiPriority w:val="39"/>
    <w:rsid w:val="0086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E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E618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0632C1"/>
    <w:rPr>
      <w:sz w:val="16"/>
      <w:szCs w:val="16"/>
    </w:rPr>
  </w:style>
  <w:style w:type="paragraph" w:styleId="CommentText">
    <w:name w:val="annotation text"/>
    <w:basedOn w:val="Normal"/>
    <w:link w:val="CommentTextChar"/>
    <w:uiPriority w:val="99"/>
    <w:semiHidden/>
    <w:unhideWhenUsed/>
    <w:rsid w:val="000632C1"/>
    <w:pPr>
      <w:spacing w:line="240" w:lineRule="auto"/>
    </w:pPr>
    <w:rPr>
      <w:sz w:val="20"/>
      <w:szCs w:val="20"/>
    </w:rPr>
  </w:style>
  <w:style w:type="character" w:customStyle="1" w:styleId="CommentTextChar">
    <w:name w:val="Comment Text Char"/>
    <w:basedOn w:val="DefaultParagraphFont"/>
    <w:link w:val="CommentText"/>
    <w:uiPriority w:val="99"/>
    <w:semiHidden/>
    <w:rsid w:val="000632C1"/>
    <w:rPr>
      <w:sz w:val="20"/>
      <w:szCs w:val="20"/>
    </w:rPr>
  </w:style>
  <w:style w:type="paragraph" w:styleId="CommentSubject">
    <w:name w:val="annotation subject"/>
    <w:basedOn w:val="CommentText"/>
    <w:next w:val="CommentText"/>
    <w:link w:val="CommentSubjectChar"/>
    <w:uiPriority w:val="99"/>
    <w:semiHidden/>
    <w:unhideWhenUsed/>
    <w:rsid w:val="000632C1"/>
    <w:rPr>
      <w:b/>
      <w:bCs/>
    </w:rPr>
  </w:style>
  <w:style w:type="character" w:customStyle="1" w:styleId="CommentSubjectChar">
    <w:name w:val="Comment Subject Char"/>
    <w:basedOn w:val="CommentTextChar"/>
    <w:link w:val="CommentSubject"/>
    <w:uiPriority w:val="99"/>
    <w:semiHidden/>
    <w:rsid w:val="000632C1"/>
    <w:rPr>
      <w:b/>
      <w:bCs/>
      <w:sz w:val="20"/>
      <w:szCs w:val="20"/>
    </w:rPr>
  </w:style>
  <w:style w:type="paragraph" w:styleId="BalloonText">
    <w:name w:val="Balloon Text"/>
    <w:basedOn w:val="Normal"/>
    <w:link w:val="BalloonTextChar"/>
    <w:uiPriority w:val="99"/>
    <w:semiHidden/>
    <w:unhideWhenUsed/>
    <w:rsid w:val="000632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2C1"/>
    <w:rPr>
      <w:rFonts w:ascii="Segoe UI" w:hAnsi="Segoe UI" w:cs="Segoe UI"/>
      <w:sz w:val="18"/>
      <w:szCs w:val="18"/>
    </w:rPr>
  </w:style>
  <w:style w:type="character" w:styleId="PlaceholderText">
    <w:name w:val="Placeholder Text"/>
    <w:basedOn w:val="DefaultParagraphFont"/>
    <w:uiPriority w:val="99"/>
    <w:semiHidden/>
    <w:rsid w:val="002D1DE1"/>
    <w:rPr>
      <w:color w:val="808080"/>
    </w:rPr>
  </w:style>
  <w:style w:type="character" w:customStyle="1" w:styleId="Heading4Char">
    <w:name w:val="Heading 4 Char"/>
    <w:basedOn w:val="DefaultParagraphFont"/>
    <w:link w:val="Heading4"/>
    <w:uiPriority w:val="9"/>
    <w:rsid w:val="008704D9"/>
    <w:rPr>
      <w:rFonts w:asciiTheme="majorHAnsi" w:eastAsiaTheme="majorEastAsia" w:hAnsiTheme="majorHAnsi" w:cstheme="majorBidi"/>
      <w:b/>
      <w:iCs/>
      <w:color w:val="2F5496" w:themeColor="accent1" w:themeShade="BF"/>
      <w:sz w:val="32"/>
    </w:rPr>
  </w:style>
  <w:style w:type="character" w:customStyle="1" w:styleId="Heading5Char">
    <w:name w:val="Heading 5 Char"/>
    <w:basedOn w:val="DefaultParagraphFont"/>
    <w:link w:val="Heading5"/>
    <w:uiPriority w:val="9"/>
    <w:rsid w:val="00F230A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86526">
      <w:bodyDiv w:val="1"/>
      <w:marLeft w:val="0"/>
      <w:marRight w:val="0"/>
      <w:marTop w:val="0"/>
      <w:marBottom w:val="0"/>
      <w:divBdr>
        <w:top w:val="none" w:sz="0" w:space="0" w:color="auto"/>
        <w:left w:val="none" w:sz="0" w:space="0" w:color="auto"/>
        <w:bottom w:val="none" w:sz="0" w:space="0" w:color="auto"/>
        <w:right w:val="none" w:sz="0" w:space="0" w:color="auto"/>
      </w:divBdr>
      <w:divsChild>
        <w:div w:id="1057389156">
          <w:marLeft w:val="0"/>
          <w:marRight w:val="0"/>
          <w:marTop w:val="0"/>
          <w:marBottom w:val="0"/>
          <w:divBdr>
            <w:top w:val="none" w:sz="0" w:space="0" w:color="auto"/>
            <w:left w:val="none" w:sz="0" w:space="0" w:color="auto"/>
            <w:bottom w:val="none" w:sz="0" w:space="0" w:color="auto"/>
            <w:right w:val="none" w:sz="0" w:space="0" w:color="auto"/>
          </w:divBdr>
          <w:divsChild>
            <w:div w:id="1073163213">
              <w:marLeft w:val="0"/>
              <w:marRight w:val="0"/>
              <w:marTop w:val="0"/>
              <w:marBottom w:val="0"/>
              <w:divBdr>
                <w:top w:val="none" w:sz="0" w:space="0" w:color="auto"/>
                <w:left w:val="none" w:sz="0" w:space="0" w:color="auto"/>
                <w:bottom w:val="none" w:sz="0" w:space="0" w:color="auto"/>
                <w:right w:val="none" w:sz="0" w:space="0" w:color="auto"/>
              </w:divBdr>
            </w:div>
            <w:div w:id="1648124021">
              <w:marLeft w:val="0"/>
              <w:marRight w:val="0"/>
              <w:marTop w:val="0"/>
              <w:marBottom w:val="0"/>
              <w:divBdr>
                <w:top w:val="none" w:sz="0" w:space="0" w:color="auto"/>
                <w:left w:val="none" w:sz="0" w:space="0" w:color="auto"/>
                <w:bottom w:val="none" w:sz="0" w:space="0" w:color="auto"/>
                <w:right w:val="none" w:sz="0" w:space="0" w:color="auto"/>
              </w:divBdr>
            </w:div>
            <w:div w:id="356539330">
              <w:marLeft w:val="0"/>
              <w:marRight w:val="0"/>
              <w:marTop w:val="0"/>
              <w:marBottom w:val="0"/>
              <w:divBdr>
                <w:top w:val="none" w:sz="0" w:space="0" w:color="auto"/>
                <w:left w:val="none" w:sz="0" w:space="0" w:color="auto"/>
                <w:bottom w:val="none" w:sz="0" w:space="0" w:color="auto"/>
                <w:right w:val="none" w:sz="0" w:space="0" w:color="auto"/>
              </w:divBdr>
            </w:div>
            <w:div w:id="837579582">
              <w:marLeft w:val="0"/>
              <w:marRight w:val="0"/>
              <w:marTop w:val="0"/>
              <w:marBottom w:val="0"/>
              <w:divBdr>
                <w:top w:val="none" w:sz="0" w:space="0" w:color="auto"/>
                <w:left w:val="none" w:sz="0" w:space="0" w:color="auto"/>
                <w:bottom w:val="none" w:sz="0" w:space="0" w:color="auto"/>
                <w:right w:val="none" w:sz="0" w:space="0" w:color="auto"/>
              </w:divBdr>
            </w:div>
            <w:div w:id="1162888353">
              <w:marLeft w:val="0"/>
              <w:marRight w:val="0"/>
              <w:marTop w:val="0"/>
              <w:marBottom w:val="0"/>
              <w:divBdr>
                <w:top w:val="none" w:sz="0" w:space="0" w:color="auto"/>
                <w:left w:val="none" w:sz="0" w:space="0" w:color="auto"/>
                <w:bottom w:val="none" w:sz="0" w:space="0" w:color="auto"/>
                <w:right w:val="none" w:sz="0" w:space="0" w:color="auto"/>
              </w:divBdr>
            </w:div>
            <w:div w:id="2126652450">
              <w:marLeft w:val="0"/>
              <w:marRight w:val="0"/>
              <w:marTop w:val="0"/>
              <w:marBottom w:val="0"/>
              <w:divBdr>
                <w:top w:val="none" w:sz="0" w:space="0" w:color="auto"/>
                <w:left w:val="none" w:sz="0" w:space="0" w:color="auto"/>
                <w:bottom w:val="none" w:sz="0" w:space="0" w:color="auto"/>
                <w:right w:val="none" w:sz="0" w:space="0" w:color="auto"/>
              </w:divBdr>
            </w:div>
            <w:div w:id="1084187372">
              <w:marLeft w:val="0"/>
              <w:marRight w:val="0"/>
              <w:marTop w:val="0"/>
              <w:marBottom w:val="0"/>
              <w:divBdr>
                <w:top w:val="none" w:sz="0" w:space="0" w:color="auto"/>
                <w:left w:val="none" w:sz="0" w:space="0" w:color="auto"/>
                <w:bottom w:val="none" w:sz="0" w:space="0" w:color="auto"/>
                <w:right w:val="none" w:sz="0" w:space="0" w:color="auto"/>
              </w:divBdr>
            </w:div>
            <w:div w:id="377126870">
              <w:marLeft w:val="0"/>
              <w:marRight w:val="0"/>
              <w:marTop w:val="0"/>
              <w:marBottom w:val="0"/>
              <w:divBdr>
                <w:top w:val="none" w:sz="0" w:space="0" w:color="auto"/>
                <w:left w:val="none" w:sz="0" w:space="0" w:color="auto"/>
                <w:bottom w:val="none" w:sz="0" w:space="0" w:color="auto"/>
                <w:right w:val="none" w:sz="0" w:space="0" w:color="auto"/>
              </w:divBdr>
            </w:div>
            <w:div w:id="1613174011">
              <w:marLeft w:val="0"/>
              <w:marRight w:val="0"/>
              <w:marTop w:val="0"/>
              <w:marBottom w:val="0"/>
              <w:divBdr>
                <w:top w:val="none" w:sz="0" w:space="0" w:color="auto"/>
                <w:left w:val="none" w:sz="0" w:space="0" w:color="auto"/>
                <w:bottom w:val="none" w:sz="0" w:space="0" w:color="auto"/>
                <w:right w:val="none" w:sz="0" w:space="0" w:color="auto"/>
              </w:divBdr>
            </w:div>
            <w:div w:id="1560480851">
              <w:marLeft w:val="0"/>
              <w:marRight w:val="0"/>
              <w:marTop w:val="0"/>
              <w:marBottom w:val="0"/>
              <w:divBdr>
                <w:top w:val="none" w:sz="0" w:space="0" w:color="auto"/>
                <w:left w:val="none" w:sz="0" w:space="0" w:color="auto"/>
                <w:bottom w:val="none" w:sz="0" w:space="0" w:color="auto"/>
                <w:right w:val="none" w:sz="0" w:space="0" w:color="auto"/>
              </w:divBdr>
            </w:div>
            <w:div w:id="1233153075">
              <w:marLeft w:val="0"/>
              <w:marRight w:val="0"/>
              <w:marTop w:val="0"/>
              <w:marBottom w:val="0"/>
              <w:divBdr>
                <w:top w:val="none" w:sz="0" w:space="0" w:color="auto"/>
                <w:left w:val="none" w:sz="0" w:space="0" w:color="auto"/>
                <w:bottom w:val="none" w:sz="0" w:space="0" w:color="auto"/>
                <w:right w:val="none" w:sz="0" w:space="0" w:color="auto"/>
              </w:divBdr>
            </w:div>
            <w:div w:id="326321874">
              <w:marLeft w:val="0"/>
              <w:marRight w:val="0"/>
              <w:marTop w:val="0"/>
              <w:marBottom w:val="0"/>
              <w:divBdr>
                <w:top w:val="none" w:sz="0" w:space="0" w:color="auto"/>
                <w:left w:val="none" w:sz="0" w:space="0" w:color="auto"/>
                <w:bottom w:val="none" w:sz="0" w:space="0" w:color="auto"/>
                <w:right w:val="none" w:sz="0" w:space="0" w:color="auto"/>
              </w:divBdr>
            </w:div>
            <w:div w:id="200437017">
              <w:marLeft w:val="0"/>
              <w:marRight w:val="0"/>
              <w:marTop w:val="0"/>
              <w:marBottom w:val="0"/>
              <w:divBdr>
                <w:top w:val="none" w:sz="0" w:space="0" w:color="auto"/>
                <w:left w:val="none" w:sz="0" w:space="0" w:color="auto"/>
                <w:bottom w:val="none" w:sz="0" w:space="0" w:color="auto"/>
                <w:right w:val="none" w:sz="0" w:space="0" w:color="auto"/>
              </w:divBdr>
            </w:div>
            <w:div w:id="1918514981">
              <w:marLeft w:val="0"/>
              <w:marRight w:val="0"/>
              <w:marTop w:val="0"/>
              <w:marBottom w:val="0"/>
              <w:divBdr>
                <w:top w:val="none" w:sz="0" w:space="0" w:color="auto"/>
                <w:left w:val="none" w:sz="0" w:space="0" w:color="auto"/>
                <w:bottom w:val="none" w:sz="0" w:space="0" w:color="auto"/>
                <w:right w:val="none" w:sz="0" w:space="0" w:color="auto"/>
              </w:divBdr>
            </w:div>
            <w:div w:id="744956893">
              <w:marLeft w:val="0"/>
              <w:marRight w:val="0"/>
              <w:marTop w:val="0"/>
              <w:marBottom w:val="0"/>
              <w:divBdr>
                <w:top w:val="none" w:sz="0" w:space="0" w:color="auto"/>
                <w:left w:val="none" w:sz="0" w:space="0" w:color="auto"/>
                <w:bottom w:val="none" w:sz="0" w:space="0" w:color="auto"/>
                <w:right w:val="none" w:sz="0" w:space="0" w:color="auto"/>
              </w:divBdr>
            </w:div>
            <w:div w:id="1939635028">
              <w:marLeft w:val="0"/>
              <w:marRight w:val="0"/>
              <w:marTop w:val="0"/>
              <w:marBottom w:val="0"/>
              <w:divBdr>
                <w:top w:val="none" w:sz="0" w:space="0" w:color="auto"/>
                <w:left w:val="none" w:sz="0" w:space="0" w:color="auto"/>
                <w:bottom w:val="none" w:sz="0" w:space="0" w:color="auto"/>
                <w:right w:val="none" w:sz="0" w:space="0" w:color="auto"/>
              </w:divBdr>
            </w:div>
            <w:div w:id="72434928">
              <w:marLeft w:val="0"/>
              <w:marRight w:val="0"/>
              <w:marTop w:val="0"/>
              <w:marBottom w:val="0"/>
              <w:divBdr>
                <w:top w:val="none" w:sz="0" w:space="0" w:color="auto"/>
                <w:left w:val="none" w:sz="0" w:space="0" w:color="auto"/>
                <w:bottom w:val="none" w:sz="0" w:space="0" w:color="auto"/>
                <w:right w:val="none" w:sz="0" w:space="0" w:color="auto"/>
              </w:divBdr>
            </w:div>
            <w:div w:id="1483040099">
              <w:marLeft w:val="0"/>
              <w:marRight w:val="0"/>
              <w:marTop w:val="0"/>
              <w:marBottom w:val="0"/>
              <w:divBdr>
                <w:top w:val="none" w:sz="0" w:space="0" w:color="auto"/>
                <w:left w:val="none" w:sz="0" w:space="0" w:color="auto"/>
                <w:bottom w:val="none" w:sz="0" w:space="0" w:color="auto"/>
                <w:right w:val="none" w:sz="0" w:space="0" w:color="auto"/>
              </w:divBdr>
            </w:div>
            <w:div w:id="678848829">
              <w:marLeft w:val="0"/>
              <w:marRight w:val="0"/>
              <w:marTop w:val="0"/>
              <w:marBottom w:val="0"/>
              <w:divBdr>
                <w:top w:val="none" w:sz="0" w:space="0" w:color="auto"/>
                <w:left w:val="none" w:sz="0" w:space="0" w:color="auto"/>
                <w:bottom w:val="none" w:sz="0" w:space="0" w:color="auto"/>
                <w:right w:val="none" w:sz="0" w:space="0" w:color="auto"/>
              </w:divBdr>
            </w:div>
            <w:div w:id="2032800770">
              <w:marLeft w:val="0"/>
              <w:marRight w:val="0"/>
              <w:marTop w:val="0"/>
              <w:marBottom w:val="0"/>
              <w:divBdr>
                <w:top w:val="none" w:sz="0" w:space="0" w:color="auto"/>
                <w:left w:val="none" w:sz="0" w:space="0" w:color="auto"/>
                <w:bottom w:val="none" w:sz="0" w:space="0" w:color="auto"/>
                <w:right w:val="none" w:sz="0" w:space="0" w:color="auto"/>
              </w:divBdr>
            </w:div>
            <w:div w:id="379283020">
              <w:marLeft w:val="0"/>
              <w:marRight w:val="0"/>
              <w:marTop w:val="0"/>
              <w:marBottom w:val="0"/>
              <w:divBdr>
                <w:top w:val="none" w:sz="0" w:space="0" w:color="auto"/>
                <w:left w:val="none" w:sz="0" w:space="0" w:color="auto"/>
                <w:bottom w:val="none" w:sz="0" w:space="0" w:color="auto"/>
                <w:right w:val="none" w:sz="0" w:space="0" w:color="auto"/>
              </w:divBdr>
            </w:div>
            <w:div w:id="151534158">
              <w:marLeft w:val="0"/>
              <w:marRight w:val="0"/>
              <w:marTop w:val="0"/>
              <w:marBottom w:val="0"/>
              <w:divBdr>
                <w:top w:val="none" w:sz="0" w:space="0" w:color="auto"/>
                <w:left w:val="none" w:sz="0" w:space="0" w:color="auto"/>
                <w:bottom w:val="none" w:sz="0" w:space="0" w:color="auto"/>
                <w:right w:val="none" w:sz="0" w:space="0" w:color="auto"/>
              </w:divBdr>
            </w:div>
            <w:div w:id="1754744908">
              <w:marLeft w:val="0"/>
              <w:marRight w:val="0"/>
              <w:marTop w:val="0"/>
              <w:marBottom w:val="0"/>
              <w:divBdr>
                <w:top w:val="none" w:sz="0" w:space="0" w:color="auto"/>
                <w:left w:val="none" w:sz="0" w:space="0" w:color="auto"/>
                <w:bottom w:val="none" w:sz="0" w:space="0" w:color="auto"/>
                <w:right w:val="none" w:sz="0" w:space="0" w:color="auto"/>
              </w:divBdr>
            </w:div>
            <w:div w:id="733089390">
              <w:marLeft w:val="0"/>
              <w:marRight w:val="0"/>
              <w:marTop w:val="0"/>
              <w:marBottom w:val="0"/>
              <w:divBdr>
                <w:top w:val="none" w:sz="0" w:space="0" w:color="auto"/>
                <w:left w:val="none" w:sz="0" w:space="0" w:color="auto"/>
                <w:bottom w:val="none" w:sz="0" w:space="0" w:color="auto"/>
                <w:right w:val="none" w:sz="0" w:space="0" w:color="auto"/>
              </w:divBdr>
            </w:div>
            <w:div w:id="445077115">
              <w:marLeft w:val="0"/>
              <w:marRight w:val="0"/>
              <w:marTop w:val="0"/>
              <w:marBottom w:val="0"/>
              <w:divBdr>
                <w:top w:val="none" w:sz="0" w:space="0" w:color="auto"/>
                <w:left w:val="none" w:sz="0" w:space="0" w:color="auto"/>
                <w:bottom w:val="none" w:sz="0" w:space="0" w:color="auto"/>
                <w:right w:val="none" w:sz="0" w:space="0" w:color="auto"/>
              </w:divBdr>
            </w:div>
            <w:div w:id="16059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483">
      <w:bodyDiv w:val="1"/>
      <w:marLeft w:val="0"/>
      <w:marRight w:val="0"/>
      <w:marTop w:val="0"/>
      <w:marBottom w:val="0"/>
      <w:divBdr>
        <w:top w:val="none" w:sz="0" w:space="0" w:color="auto"/>
        <w:left w:val="none" w:sz="0" w:space="0" w:color="auto"/>
        <w:bottom w:val="none" w:sz="0" w:space="0" w:color="auto"/>
        <w:right w:val="none" w:sz="0" w:space="0" w:color="auto"/>
      </w:divBdr>
      <w:divsChild>
        <w:div w:id="1909917028">
          <w:marLeft w:val="0"/>
          <w:marRight w:val="0"/>
          <w:marTop w:val="0"/>
          <w:marBottom w:val="0"/>
          <w:divBdr>
            <w:top w:val="none" w:sz="0" w:space="0" w:color="auto"/>
            <w:left w:val="none" w:sz="0" w:space="0" w:color="auto"/>
            <w:bottom w:val="none" w:sz="0" w:space="0" w:color="auto"/>
            <w:right w:val="none" w:sz="0" w:space="0" w:color="auto"/>
          </w:divBdr>
          <w:divsChild>
            <w:div w:id="737442923">
              <w:marLeft w:val="0"/>
              <w:marRight w:val="0"/>
              <w:marTop w:val="0"/>
              <w:marBottom w:val="0"/>
              <w:divBdr>
                <w:top w:val="none" w:sz="0" w:space="0" w:color="auto"/>
                <w:left w:val="none" w:sz="0" w:space="0" w:color="auto"/>
                <w:bottom w:val="none" w:sz="0" w:space="0" w:color="auto"/>
                <w:right w:val="none" w:sz="0" w:space="0" w:color="auto"/>
              </w:divBdr>
            </w:div>
            <w:div w:id="1264607309">
              <w:marLeft w:val="0"/>
              <w:marRight w:val="0"/>
              <w:marTop w:val="0"/>
              <w:marBottom w:val="0"/>
              <w:divBdr>
                <w:top w:val="none" w:sz="0" w:space="0" w:color="auto"/>
                <w:left w:val="none" w:sz="0" w:space="0" w:color="auto"/>
                <w:bottom w:val="none" w:sz="0" w:space="0" w:color="auto"/>
                <w:right w:val="none" w:sz="0" w:space="0" w:color="auto"/>
              </w:divBdr>
            </w:div>
            <w:div w:id="2136363376">
              <w:marLeft w:val="0"/>
              <w:marRight w:val="0"/>
              <w:marTop w:val="0"/>
              <w:marBottom w:val="0"/>
              <w:divBdr>
                <w:top w:val="none" w:sz="0" w:space="0" w:color="auto"/>
                <w:left w:val="none" w:sz="0" w:space="0" w:color="auto"/>
                <w:bottom w:val="none" w:sz="0" w:space="0" w:color="auto"/>
                <w:right w:val="none" w:sz="0" w:space="0" w:color="auto"/>
              </w:divBdr>
            </w:div>
            <w:div w:id="1432358744">
              <w:marLeft w:val="0"/>
              <w:marRight w:val="0"/>
              <w:marTop w:val="0"/>
              <w:marBottom w:val="0"/>
              <w:divBdr>
                <w:top w:val="none" w:sz="0" w:space="0" w:color="auto"/>
                <w:left w:val="none" w:sz="0" w:space="0" w:color="auto"/>
                <w:bottom w:val="none" w:sz="0" w:space="0" w:color="auto"/>
                <w:right w:val="none" w:sz="0" w:space="0" w:color="auto"/>
              </w:divBdr>
            </w:div>
            <w:div w:id="994185359">
              <w:marLeft w:val="0"/>
              <w:marRight w:val="0"/>
              <w:marTop w:val="0"/>
              <w:marBottom w:val="0"/>
              <w:divBdr>
                <w:top w:val="none" w:sz="0" w:space="0" w:color="auto"/>
                <w:left w:val="none" w:sz="0" w:space="0" w:color="auto"/>
                <w:bottom w:val="none" w:sz="0" w:space="0" w:color="auto"/>
                <w:right w:val="none" w:sz="0" w:space="0" w:color="auto"/>
              </w:divBdr>
            </w:div>
            <w:div w:id="1067142829">
              <w:marLeft w:val="0"/>
              <w:marRight w:val="0"/>
              <w:marTop w:val="0"/>
              <w:marBottom w:val="0"/>
              <w:divBdr>
                <w:top w:val="none" w:sz="0" w:space="0" w:color="auto"/>
                <w:left w:val="none" w:sz="0" w:space="0" w:color="auto"/>
                <w:bottom w:val="none" w:sz="0" w:space="0" w:color="auto"/>
                <w:right w:val="none" w:sz="0" w:space="0" w:color="auto"/>
              </w:divBdr>
            </w:div>
            <w:div w:id="1610312818">
              <w:marLeft w:val="0"/>
              <w:marRight w:val="0"/>
              <w:marTop w:val="0"/>
              <w:marBottom w:val="0"/>
              <w:divBdr>
                <w:top w:val="none" w:sz="0" w:space="0" w:color="auto"/>
                <w:left w:val="none" w:sz="0" w:space="0" w:color="auto"/>
                <w:bottom w:val="none" w:sz="0" w:space="0" w:color="auto"/>
                <w:right w:val="none" w:sz="0" w:space="0" w:color="auto"/>
              </w:divBdr>
            </w:div>
            <w:div w:id="1783189652">
              <w:marLeft w:val="0"/>
              <w:marRight w:val="0"/>
              <w:marTop w:val="0"/>
              <w:marBottom w:val="0"/>
              <w:divBdr>
                <w:top w:val="none" w:sz="0" w:space="0" w:color="auto"/>
                <w:left w:val="none" w:sz="0" w:space="0" w:color="auto"/>
                <w:bottom w:val="none" w:sz="0" w:space="0" w:color="auto"/>
                <w:right w:val="none" w:sz="0" w:space="0" w:color="auto"/>
              </w:divBdr>
            </w:div>
            <w:div w:id="1460369312">
              <w:marLeft w:val="0"/>
              <w:marRight w:val="0"/>
              <w:marTop w:val="0"/>
              <w:marBottom w:val="0"/>
              <w:divBdr>
                <w:top w:val="none" w:sz="0" w:space="0" w:color="auto"/>
                <w:left w:val="none" w:sz="0" w:space="0" w:color="auto"/>
                <w:bottom w:val="none" w:sz="0" w:space="0" w:color="auto"/>
                <w:right w:val="none" w:sz="0" w:space="0" w:color="auto"/>
              </w:divBdr>
            </w:div>
            <w:div w:id="1569683388">
              <w:marLeft w:val="0"/>
              <w:marRight w:val="0"/>
              <w:marTop w:val="0"/>
              <w:marBottom w:val="0"/>
              <w:divBdr>
                <w:top w:val="none" w:sz="0" w:space="0" w:color="auto"/>
                <w:left w:val="none" w:sz="0" w:space="0" w:color="auto"/>
                <w:bottom w:val="none" w:sz="0" w:space="0" w:color="auto"/>
                <w:right w:val="none" w:sz="0" w:space="0" w:color="auto"/>
              </w:divBdr>
            </w:div>
            <w:div w:id="541795441">
              <w:marLeft w:val="0"/>
              <w:marRight w:val="0"/>
              <w:marTop w:val="0"/>
              <w:marBottom w:val="0"/>
              <w:divBdr>
                <w:top w:val="none" w:sz="0" w:space="0" w:color="auto"/>
                <w:left w:val="none" w:sz="0" w:space="0" w:color="auto"/>
                <w:bottom w:val="none" w:sz="0" w:space="0" w:color="auto"/>
                <w:right w:val="none" w:sz="0" w:space="0" w:color="auto"/>
              </w:divBdr>
            </w:div>
            <w:div w:id="358437749">
              <w:marLeft w:val="0"/>
              <w:marRight w:val="0"/>
              <w:marTop w:val="0"/>
              <w:marBottom w:val="0"/>
              <w:divBdr>
                <w:top w:val="none" w:sz="0" w:space="0" w:color="auto"/>
                <w:left w:val="none" w:sz="0" w:space="0" w:color="auto"/>
                <w:bottom w:val="none" w:sz="0" w:space="0" w:color="auto"/>
                <w:right w:val="none" w:sz="0" w:space="0" w:color="auto"/>
              </w:divBdr>
            </w:div>
            <w:div w:id="1255166482">
              <w:marLeft w:val="0"/>
              <w:marRight w:val="0"/>
              <w:marTop w:val="0"/>
              <w:marBottom w:val="0"/>
              <w:divBdr>
                <w:top w:val="none" w:sz="0" w:space="0" w:color="auto"/>
                <w:left w:val="none" w:sz="0" w:space="0" w:color="auto"/>
                <w:bottom w:val="none" w:sz="0" w:space="0" w:color="auto"/>
                <w:right w:val="none" w:sz="0" w:space="0" w:color="auto"/>
              </w:divBdr>
            </w:div>
            <w:div w:id="207255741">
              <w:marLeft w:val="0"/>
              <w:marRight w:val="0"/>
              <w:marTop w:val="0"/>
              <w:marBottom w:val="0"/>
              <w:divBdr>
                <w:top w:val="none" w:sz="0" w:space="0" w:color="auto"/>
                <w:left w:val="none" w:sz="0" w:space="0" w:color="auto"/>
                <w:bottom w:val="none" w:sz="0" w:space="0" w:color="auto"/>
                <w:right w:val="none" w:sz="0" w:space="0" w:color="auto"/>
              </w:divBdr>
            </w:div>
            <w:div w:id="547448880">
              <w:marLeft w:val="0"/>
              <w:marRight w:val="0"/>
              <w:marTop w:val="0"/>
              <w:marBottom w:val="0"/>
              <w:divBdr>
                <w:top w:val="none" w:sz="0" w:space="0" w:color="auto"/>
                <w:left w:val="none" w:sz="0" w:space="0" w:color="auto"/>
                <w:bottom w:val="none" w:sz="0" w:space="0" w:color="auto"/>
                <w:right w:val="none" w:sz="0" w:space="0" w:color="auto"/>
              </w:divBdr>
            </w:div>
            <w:div w:id="720180272">
              <w:marLeft w:val="0"/>
              <w:marRight w:val="0"/>
              <w:marTop w:val="0"/>
              <w:marBottom w:val="0"/>
              <w:divBdr>
                <w:top w:val="none" w:sz="0" w:space="0" w:color="auto"/>
                <w:left w:val="none" w:sz="0" w:space="0" w:color="auto"/>
                <w:bottom w:val="none" w:sz="0" w:space="0" w:color="auto"/>
                <w:right w:val="none" w:sz="0" w:space="0" w:color="auto"/>
              </w:divBdr>
            </w:div>
            <w:div w:id="1989356924">
              <w:marLeft w:val="0"/>
              <w:marRight w:val="0"/>
              <w:marTop w:val="0"/>
              <w:marBottom w:val="0"/>
              <w:divBdr>
                <w:top w:val="none" w:sz="0" w:space="0" w:color="auto"/>
                <w:left w:val="none" w:sz="0" w:space="0" w:color="auto"/>
                <w:bottom w:val="none" w:sz="0" w:space="0" w:color="auto"/>
                <w:right w:val="none" w:sz="0" w:space="0" w:color="auto"/>
              </w:divBdr>
            </w:div>
            <w:div w:id="2116517753">
              <w:marLeft w:val="0"/>
              <w:marRight w:val="0"/>
              <w:marTop w:val="0"/>
              <w:marBottom w:val="0"/>
              <w:divBdr>
                <w:top w:val="none" w:sz="0" w:space="0" w:color="auto"/>
                <w:left w:val="none" w:sz="0" w:space="0" w:color="auto"/>
                <w:bottom w:val="none" w:sz="0" w:space="0" w:color="auto"/>
                <w:right w:val="none" w:sz="0" w:space="0" w:color="auto"/>
              </w:divBdr>
            </w:div>
            <w:div w:id="1733579169">
              <w:marLeft w:val="0"/>
              <w:marRight w:val="0"/>
              <w:marTop w:val="0"/>
              <w:marBottom w:val="0"/>
              <w:divBdr>
                <w:top w:val="none" w:sz="0" w:space="0" w:color="auto"/>
                <w:left w:val="none" w:sz="0" w:space="0" w:color="auto"/>
                <w:bottom w:val="none" w:sz="0" w:space="0" w:color="auto"/>
                <w:right w:val="none" w:sz="0" w:space="0" w:color="auto"/>
              </w:divBdr>
            </w:div>
            <w:div w:id="493881160">
              <w:marLeft w:val="0"/>
              <w:marRight w:val="0"/>
              <w:marTop w:val="0"/>
              <w:marBottom w:val="0"/>
              <w:divBdr>
                <w:top w:val="none" w:sz="0" w:space="0" w:color="auto"/>
                <w:left w:val="none" w:sz="0" w:space="0" w:color="auto"/>
                <w:bottom w:val="none" w:sz="0" w:space="0" w:color="auto"/>
                <w:right w:val="none" w:sz="0" w:space="0" w:color="auto"/>
              </w:divBdr>
            </w:div>
            <w:div w:id="1768186864">
              <w:marLeft w:val="0"/>
              <w:marRight w:val="0"/>
              <w:marTop w:val="0"/>
              <w:marBottom w:val="0"/>
              <w:divBdr>
                <w:top w:val="none" w:sz="0" w:space="0" w:color="auto"/>
                <w:left w:val="none" w:sz="0" w:space="0" w:color="auto"/>
                <w:bottom w:val="none" w:sz="0" w:space="0" w:color="auto"/>
                <w:right w:val="none" w:sz="0" w:space="0" w:color="auto"/>
              </w:divBdr>
            </w:div>
            <w:div w:id="521744217">
              <w:marLeft w:val="0"/>
              <w:marRight w:val="0"/>
              <w:marTop w:val="0"/>
              <w:marBottom w:val="0"/>
              <w:divBdr>
                <w:top w:val="none" w:sz="0" w:space="0" w:color="auto"/>
                <w:left w:val="none" w:sz="0" w:space="0" w:color="auto"/>
                <w:bottom w:val="none" w:sz="0" w:space="0" w:color="auto"/>
                <w:right w:val="none" w:sz="0" w:space="0" w:color="auto"/>
              </w:divBdr>
            </w:div>
            <w:div w:id="2059162149">
              <w:marLeft w:val="0"/>
              <w:marRight w:val="0"/>
              <w:marTop w:val="0"/>
              <w:marBottom w:val="0"/>
              <w:divBdr>
                <w:top w:val="none" w:sz="0" w:space="0" w:color="auto"/>
                <w:left w:val="none" w:sz="0" w:space="0" w:color="auto"/>
                <w:bottom w:val="none" w:sz="0" w:space="0" w:color="auto"/>
                <w:right w:val="none" w:sz="0" w:space="0" w:color="auto"/>
              </w:divBdr>
            </w:div>
            <w:div w:id="152264874">
              <w:marLeft w:val="0"/>
              <w:marRight w:val="0"/>
              <w:marTop w:val="0"/>
              <w:marBottom w:val="0"/>
              <w:divBdr>
                <w:top w:val="none" w:sz="0" w:space="0" w:color="auto"/>
                <w:left w:val="none" w:sz="0" w:space="0" w:color="auto"/>
                <w:bottom w:val="none" w:sz="0" w:space="0" w:color="auto"/>
                <w:right w:val="none" w:sz="0" w:space="0" w:color="auto"/>
              </w:divBdr>
            </w:div>
            <w:div w:id="2048291790">
              <w:marLeft w:val="0"/>
              <w:marRight w:val="0"/>
              <w:marTop w:val="0"/>
              <w:marBottom w:val="0"/>
              <w:divBdr>
                <w:top w:val="none" w:sz="0" w:space="0" w:color="auto"/>
                <w:left w:val="none" w:sz="0" w:space="0" w:color="auto"/>
                <w:bottom w:val="none" w:sz="0" w:space="0" w:color="auto"/>
                <w:right w:val="none" w:sz="0" w:space="0" w:color="auto"/>
              </w:divBdr>
            </w:div>
            <w:div w:id="1667396369">
              <w:marLeft w:val="0"/>
              <w:marRight w:val="0"/>
              <w:marTop w:val="0"/>
              <w:marBottom w:val="0"/>
              <w:divBdr>
                <w:top w:val="none" w:sz="0" w:space="0" w:color="auto"/>
                <w:left w:val="none" w:sz="0" w:space="0" w:color="auto"/>
                <w:bottom w:val="none" w:sz="0" w:space="0" w:color="auto"/>
                <w:right w:val="none" w:sz="0" w:space="0" w:color="auto"/>
              </w:divBdr>
            </w:div>
            <w:div w:id="1042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12831">
      <w:bodyDiv w:val="1"/>
      <w:marLeft w:val="0"/>
      <w:marRight w:val="0"/>
      <w:marTop w:val="0"/>
      <w:marBottom w:val="0"/>
      <w:divBdr>
        <w:top w:val="none" w:sz="0" w:space="0" w:color="auto"/>
        <w:left w:val="none" w:sz="0" w:space="0" w:color="auto"/>
        <w:bottom w:val="none" w:sz="0" w:space="0" w:color="auto"/>
        <w:right w:val="none" w:sz="0" w:space="0" w:color="auto"/>
      </w:divBdr>
      <w:divsChild>
        <w:div w:id="719326168">
          <w:marLeft w:val="0"/>
          <w:marRight w:val="0"/>
          <w:marTop w:val="0"/>
          <w:marBottom w:val="0"/>
          <w:divBdr>
            <w:top w:val="none" w:sz="0" w:space="0" w:color="auto"/>
            <w:left w:val="none" w:sz="0" w:space="0" w:color="auto"/>
            <w:bottom w:val="none" w:sz="0" w:space="0" w:color="auto"/>
            <w:right w:val="none" w:sz="0" w:space="0" w:color="auto"/>
          </w:divBdr>
          <w:divsChild>
            <w:div w:id="1190026590">
              <w:marLeft w:val="0"/>
              <w:marRight w:val="0"/>
              <w:marTop w:val="0"/>
              <w:marBottom w:val="0"/>
              <w:divBdr>
                <w:top w:val="none" w:sz="0" w:space="0" w:color="auto"/>
                <w:left w:val="none" w:sz="0" w:space="0" w:color="auto"/>
                <w:bottom w:val="none" w:sz="0" w:space="0" w:color="auto"/>
                <w:right w:val="none" w:sz="0" w:space="0" w:color="auto"/>
              </w:divBdr>
            </w:div>
            <w:div w:id="301622619">
              <w:marLeft w:val="0"/>
              <w:marRight w:val="0"/>
              <w:marTop w:val="0"/>
              <w:marBottom w:val="0"/>
              <w:divBdr>
                <w:top w:val="none" w:sz="0" w:space="0" w:color="auto"/>
                <w:left w:val="none" w:sz="0" w:space="0" w:color="auto"/>
                <w:bottom w:val="none" w:sz="0" w:space="0" w:color="auto"/>
                <w:right w:val="none" w:sz="0" w:space="0" w:color="auto"/>
              </w:divBdr>
            </w:div>
            <w:div w:id="1782264053">
              <w:marLeft w:val="0"/>
              <w:marRight w:val="0"/>
              <w:marTop w:val="0"/>
              <w:marBottom w:val="0"/>
              <w:divBdr>
                <w:top w:val="none" w:sz="0" w:space="0" w:color="auto"/>
                <w:left w:val="none" w:sz="0" w:space="0" w:color="auto"/>
                <w:bottom w:val="none" w:sz="0" w:space="0" w:color="auto"/>
                <w:right w:val="none" w:sz="0" w:space="0" w:color="auto"/>
              </w:divBdr>
            </w:div>
            <w:div w:id="809135430">
              <w:marLeft w:val="0"/>
              <w:marRight w:val="0"/>
              <w:marTop w:val="0"/>
              <w:marBottom w:val="0"/>
              <w:divBdr>
                <w:top w:val="none" w:sz="0" w:space="0" w:color="auto"/>
                <w:left w:val="none" w:sz="0" w:space="0" w:color="auto"/>
                <w:bottom w:val="none" w:sz="0" w:space="0" w:color="auto"/>
                <w:right w:val="none" w:sz="0" w:space="0" w:color="auto"/>
              </w:divBdr>
            </w:div>
            <w:div w:id="1131946394">
              <w:marLeft w:val="0"/>
              <w:marRight w:val="0"/>
              <w:marTop w:val="0"/>
              <w:marBottom w:val="0"/>
              <w:divBdr>
                <w:top w:val="none" w:sz="0" w:space="0" w:color="auto"/>
                <w:left w:val="none" w:sz="0" w:space="0" w:color="auto"/>
                <w:bottom w:val="none" w:sz="0" w:space="0" w:color="auto"/>
                <w:right w:val="none" w:sz="0" w:space="0" w:color="auto"/>
              </w:divBdr>
            </w:div>
            <w:div w:id="378940169">
              <w:marLeft w:val="0"/>
              <w:marRight w:val="0"/>
              <w:marTop w:val="0"/>
              <w:marBottom w:val="0"/>
              <w:divBdr>
                <w:top w:val="none" w:sz="0" w:space="0" w:color="auto"/>
                <w:left w:val="none" w:sz="0" w:space="0" w:color="auto"/>
                <w:bottom w:val="none" w:sz="0" w:space="0" w:color="auto"/>
                <w:right w:val="none" w:sz="0" w:space="0" w:color="auto"/>
              </w:divBdr>
            </w:div>
            <w:div w:id="234827715">
              <w:marLeft w:val="0"/>
              <w:marRight w:val="0"/>
              <w:marTop w:val="0"/>
              <w:marBottom w:val="0"/>
              <w:divBdr>
                <w:top w:val="none" w:sz="0" w:space="0" w:color="auto"/>
                <w:left w:val="none" w:sz="0" w:space="0" w:color="auto"/>
                <w:bottom w:val="none" w:sz="0" w:space="0" w:color="auto"/>
                <w:right w:val="none" w:sz="0" w:space="0" w:color="auto"/>
              </w:divBdr>
            </w:div>
            <w:div w:id="1952322047">
              <w:marLeft w:val="0"/>
              <w:marRight w:val="0"/>
              <w:marTop w:val="0"/>
              <w:marBottom w:val="0"/>
              <w:divBdr>
                <w:top w:val="none" w:sz="0" w:space="0" w:color="auto"/>
                <w:left w:val="none" w:sz="0" w:space="0" w:color="auto"/>
                <w:bottom w:val="none" w:sz="0" w:space="0" w:color="auto"/>
                <w:right w:val="none" w:sz="0" w:space="0" w:color="auto"/>
              </w:divBdr>
            </w:div>
            <w:div w:id="2008747335">
              <w:marLeft w:val="0"/>
              <w:marRight w:val="0"/>
              <w:marTop w:val="0"/>
              <w:marBottom w:val="0"/>
              <w:divBdr>
                <w:top w:val="none" w:sz="0" w:space="0" w:color="auto"/>
                <w:left w:val="none" w:sz="0" w:space="0" w:color="auto"/>
                <w:bottom w:val="none" w:sz="0" w:space="0" w:color="auto"/>
                <w:right w:val="none" w:sz="0" w:space="0" w:color="auto"/>
              </w:divBdr>
            </w:div>
            <w:div w:id="1780686757">
              <w:marLeft w:val="0"/>
              <w:marRight w:val="0"/>
              <w:marTop w:val="0"/>
              <w:marBottom w:val="0"/>
              <w:divBdr>
                <w:top w:val="none" w:sz="0" w:space="0" w:color="auto"/>
                <w:left w:val="none" w:sz="0" w:space="0" w:color="auto"/>
                <w:bottom w:val="none" w:sz="0" w:space="0" w:color="auto"/>
                <w:right w:val="none" w:sz="0" w:space="0" w:color="auto"/>
              </w:divBdr>
            </w:div>
            <w:div w:id="451748804">
              <w:marLeft w:val="0"/>
              <w:marRight w:val="0"/>
              <w:marTop w:val="0"/>
              <w:marBottom w:val="0"/>
              <w:divBdr>
                <w:top w:val="none" w:sz="0" w:space="0" w:color="auto"/>
                <w:left w:val="none" w:sz="0" w:space="0" w:color="auto"/>
                <w:bottom w:val="none" w:sz="0" w:space="0" w:color="auto"/>
                <w:right w:val="none" w:sz="0" w:space="0" w:color="auto"/>
              </w:divBdr>
            </w:div>
            <w:div w:id="377634400">
              <w:marLeft w:val="0"/>
              <w:marRight w:val="0"/>
              <w:marTop w:val="0"/>
              <w:marBottom w:val="0"/>
              <w:divBdr>
                <w:top w:val="none" w:sz="0" w:space="0" w:color="auto"/>
                <w:left w:val="none" w:sz="0" w:space="0" w:color="auto"/>
                <w:bottom w:val="none" w:sz="0" w:space="0" w:color="auto"/>
                <w:right w:val="none" w:sz="0" w:space="0" w:color="auto"/>
              </w:divBdr>
            </w:div>
            <w:div w:id="135877954">
              <w:marLeft w:val="0"/>
              <w:marRight w:val="0"/>
              <w:marTop w:val="0"/>
              <w:marBottom w:val="0"/>
              <w:divBdr>
                <w:top w:val="none" w:sz="0" w:space="0" w:color="auto"/>
                <w:left w:val="none" w:sz="0" w:space="0" w:color="auto"/>
                <w:bottom w:val="none" w:sz="0" w:space="0" w:color="auto"/>
                <w:right w:val="none" w:sz="0" w:space="0" w:color="auto"/>
              </w:divBdr>
            </w:div>
            <w:div w:id="2022471484">
              <w:marLeft w:val="0"/>
              <w:marRight w:val="0"/>
              <w:marTop w:val="0"/>
              <w:marBottom w:val="0"/>
              <w:divBdr>
                <w:top w:val="none" w:sz="0" w:space="0" w:color="auto"/>
                <w:left w:val="none" w:sz="0" w:space="0" w:color="auto"/>
                <w:bottom w:val="none" w:sz="0" w:space="0" w:color="auto"/>
                <w:right w:val="none" w:sz="0" w:space="0" w:color="auto"/>
              </w:divBdr>
            </w:div>
            <w:div w:id="1562015269">
              <w:marLeft w:val="0"/>
              <w:marRight w:val="0"/>
              <w:marTop w:val="0"/>
              <w:marBottom w:val="0"/>
              <w:divBdr>
                <w:top w:val="none" w:sz="0" w:space="0" w:color="auto"/>
                <w:left w:val="none" w:sz="0" w:space="0" w:color="auto"/>
                <w:bottom w:val="none" w:sz="0" w:space="0" w:color="auto"/>
                <w:right w:val="none" w:sz="0" w:space="0" w:color="auto"/>
              </w:divBdr>
            </w:div>
            <w:div w:id="217933045">
              <w:marLeft w:val="0"/>
              <w:marRight w:val="0"/>
              <w:marTop w:val="0"/>
              <w:marBottom w:val="0"/>
              <w:divBdr>
                <w:top w:val="none" w:sz="0" w:space="0" w:color="auto"/>
                <w:left w:val="none" w:sz="0" w:space="0" w:color="auto"/>
                <w:bottom w:val="none" w:sz="0" w:space="0" w:color="auto"/>
                <w:right w:val="none" w:sz="0" w:space="0" w:color="auto"/>
              </w:divBdr>
            </w:div>
            <w:div w:id="650594866">
              <w:marLeft w:val="0"/>
              <w:marRight w:val="0"/>
              <w:marTop w:val="0"/>
              <w:marBottom w:val="0"/>
              <w:divBdr>
                <w:top w:val="none" w:sz="0" w:space="0" w:color="auto"/>
                <w:left w:val="none" w:sz="0" w:space="0" w:color="auto"/>
                <w:bottom w:val="none" w:sz="0" w:space="0" w:color="auto"/>
                <w:right w:val="none" w:sz="0" w:space="0" w:color="auto"/>
              </w:divBdr>
            </w:div>
            <w:div w:id="1913076112">
              <w:marLeft w:val="0"/>
              <w:marRight w:val="0"/>
              <w:marTop w:val="0"/>
              <w:marBottom w:val="0"/>
              <w:divBdr>
                <w:top w:val="none" w:sz="0" w:space="0" w:color="auto"/>
                <w:left w:val="none" w:sz="0" w:space="0" w:color="auto"/>
                <w:bottom w:val="none" w:sz="0" w:space="0" w:color="auto"/>
                <w:right w:val="none" w:sz="0" w:space="0" w:color="auto"/>
              </w:divBdr>
            </w:div>
            <w:div w:id="1832142128">
              <w:marLeft w:val="0"/>
              <w:marRight w:val="0"/>
              <w:marTop w:val="0"/>
              <w:marBottom w:val="0"/>
              <w:divBdr>
                <w:top w:val="none" w:sz="0" w:space="0" w:color="auto"/>
                <w:left w:val="none" w:sz="0" w:space="0" w:color="auto"/>
                <w:bottom w:val="none" w:sz="0" w:space="0" w:color="auto"/>
                <w:right w:val="none" w:sz="0" w:space="0" w:color="auto"/>
              </w:divBdr>
            </w:div>
            <w:div w:id="1584529789">
              <w:marLeft w:val="0"/>
              <w:marRight w:val="0"/>
              <w:marTop w:val="0"/>
              <w:marBottom w:val="0"/>
              <w:divBdr>
                <w:top w:val="none" w:sz="0" w:space="0" w:color="auto"/>
                <w:left w:val="none" w:sz="0" w:space="0" w:color="auto"/>
                <w:bottom w:val="none" w:sz="0" w:space="0" w:color="auto"/>
                <w:right w:val="none" w:sz="0" w:space="0" w:color="auto"/>
              </w:divBdr>
            </w:div>
            <w:div w:id="740055737">
              <w:marLeft w:val="0"/>
              <w:marRight w:val="0"/>
              <w:marTop w:val="0"/>
              <w:marBottom w:val="0"/>
              <w:divBdr>
                <w:top w:val="none" w:sz="0" w:space="0" w:color="auto"/>
                <w:left w:val="none" w:sz="0" w:space="0" w:color="auto"/>
                <w:bottom w:val="none" w:sz="0" w:space="0" w:color="auto"/>
                <w:right w:val="none" w:sz="0" w:space="0" w:color="auto"/>
              </w:divBdr>
            </w:div>
            <w:div w:id="39792200">
              <w:marLeft w:val="0"/>
              <w:marRight w:val="0"/>
              <w:marTop w:val="0"/>
              <w:marBottom w:val="0"/>
              <w:divBdr>
                <w:top w:val="none" w:sz="0" w:space="0" w:color="auto"/>
                <w:left w:val="none" w:sz="0" w:space="0" w:color="auto"/>
                <w:bottom w:val="none" w:sz="0" w:space="0" w:color="auto"/>
                <w:right w:val="none" w:sz="0" w:space="0" w:color="auto"/>
              </w:divBdr>
            </w:div>
            <w:div w:id="133913008">
              <w:marLeft w:val="0"/>
              <w:marRight w:val="0"/>
              <w:marTop w:val="0"/>
              <w:marBottom w:val="0"/>
              <w:divBdr>
                <w:top w:val="none" w:sz="0" w:space="0" w:color="auto"/>
                <w:left w:val="none" w:sz="0" w:space="0" w:color="auto"/>
                <w:bottom w:val="none" w:sz="0" w:space="0" w:color="auto"/>
                <w:right w:val="none" w:sz="0" w:space="0" w:color="auto"/>
              </w:divBdr>
            </w:div>
            <w:div w:id="1207792759">
              <w:marLeft w:val="0"/>
              <w:marRight w:val="0"/>
              <w:marTop w:val="0"/>
              <w:marBottom w:val="0"/>
              <w:divBdr>
                <w:top w:val="none" w:sz="0" w:space="0" w:color="auto"/>
                <w:left w:val="none" w:sz="0" w:space="0" w:color="auto"/>
                <w:bottom w:val="none" w:sz="0" w:space="0" w:color="auto"/>
                <w:right w:val="none" w:sz="0" w:space="0" w:color="auto"/>
              </w:divBdr>
            </w:div>
            <w:div w:id="619461210">
              <w:marLeft w:val="0"/>
              <w:marRight w:val="0"/>
              <w:marTop w:val="0"/>
              <w:marBottom w:val="0"/>
              <w:divBdr>
                <w:top w:val="none" w:sz="0" w:space="0" w:color="auto"/>
                <w:left w:val="none" w:sz="0" w:space="0" w:color="auto"/>
                <w:bottom w:val="none" w:sz="0" w:space="0" w:color="auto"/>
                <w:right w:val="none" w:sz="0" w:space="0" w:color="auto"/>
              </w:divBdr>
            </w:div>
            <w:div w:id="8275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ine.auriol\OneDrive%20-%20Zemax%20LLC\Desktop\Read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AEC5A3F54642B7AB7FD498ED54B9E2"/>
        <w:category>
          <w:name w:val="General"/>
          <w:gallery w:val="placeholder"/>
        </w:category>
        <w:types>
          <w:type w:val="bbPlcHdr"/>
        </w:types>
        <w:behaviors>
          <w:behavior w:val="content"/>
        </w:behaviors>
        <w:guid w:val="{C03BA904-50B6-4863-8002-95836D6B3235}"/>
      </w:docPartPr>
      <w:docPartBody>
        <w:p w:rsidR="00AC7FA6" w:rsidRDefault="00C3363C">
          <w:pPr>
            <w:pStyle w:val="A5AEC5A3F54642B7AB7FD498ED54B9E2"/>
          </w:pPr>
          <w:r>
            <w:t>CodeExchange_PluginType</w:t>
          </w:r>
          <w:r w:rsidRPr="00664904">
            <w:t>_</w:t>
          </w:r>
          <w:r>
            <w:t>Language</w:t>
          </w:r>
          <w:r w:rsidRPr="00664904">
            <w:t>_Sequential</w:t>
          </w:r>
          <w:r>
            <w:t>/Non-Sequential</w:t>
          </w:r>
          <w:r w:rsidRPr="00664904">
            <w:t>_</w:t>
          </w:r>
          <w:r>
            <w:t>Title</w:t>
          </w:r>
        </w:p>
      </w:docPartBody>
    </w:docPart>
    <w:docPart>
      <w:docPartPr>
        <w:name w:val="3912B6BDA36E451E9507871204851A62"/>
        <w:category>
          <w:name w:val="General"/>
          <w:gallery w:val="placeholder"/>
        </w:category>
        <w:types>
          <w:type w:val="bbPlcHdr"/>
        </w:types>
        <w:behaviors>
          <w:behavior w:val="content"/>
        </w:behaviors>
        <w:guid w:val="{BDFD3A58-E360-4E41-9313-4C36182C871D}"/>
      </w:docPartPr>
      <w:docPartBody>
        <w:p w:rsidR="00AC7FA6" w:rsidRDefault="00C3363C">
          <w:pPr>
            <w:pStyle w:val="3912B6BDA36E451E9507871204851A62"/>
          </w:pPr>
          <w:r>
            <w:t>CodeExchange_</w:t>
          </w:r>
          <w:r w:rsidRPr="00664904">
            <w:t>API Analysis_C#_Sequential_Phase Plot for Binary</w:t>
          </w:r>
          <w:r>
            <w:t xml:space="preserve"> 2</w:t>
          </w:r>
        </w:p>
      </w:docPartBody>
    </w:docPart>
    <w:docPart>
      <w:docPartPr>
        <w:name w:val="F9E7A8741B354D2E88E2CA867CFAADF6"/>
        <w:category>
          <w:name w:val="General"/>
          <w:gallery w:val="placeholder"/>
        </w:category>
        <w:types>
          <w:type w:val="bbPlcHdr"/>
        </w:types>
        <w:behaviors>
          <w:behavior w:val="content"/>
        </w:behaviors>
        <w:guid w:val="{CC3D1741-7EBB-44ED-9906-A7CB052EC646}"/>
      </w:docPartPr>
      <w:docPartBody>
        <w:p w:rsidR="00F670B1" w:rsidRPr="00624F2F" w:rsidRDefault="00C3363C" w:rsidP="00624F2F">
          <w:pPr>
            <w:rPr>
              <w:i/>
              <w:iCs/>
              <w:color w:val="808080" w:themeColor="background1" w:themeShade="80"/>
            </w:rPr>
          </w:pPr>
          <w:r w:rsidRPr="00624F2F">
            <w:rPr>
              <w:i/>
              <w:iCs/>
              <w:color w:val="808080" w:themeColor="background1" w:themeShade="80"/>
            </w:rPr>
            <w:t xml:space="preserve">Example: This Zemax User Analysis plots the phase of a Binary 2 Surface. It can display 4 different outputs: the phase in radians, the phase in periods of 2pi radians, the frequency: Number of 2pi phase periods in mm and the inverse frequency. It also displays the maximum frequency, which is a useful indication when manufacturing. </w:t>
          </w:r>
        </w:p>
        <w:p w:rsidR="00AC7FA6" w:rsidRDefault="00AC7FA6"/>
      </w:docPartBody>
    </w:docPart>
    <w:docPart>
      <w:docPartPr>
        <w:name w:val="B3D2D2A3360648B9A2016D09D96661C6"/>
        <w:category>
          <w:name w:val="General"/>
          <w:gallery w:val="placeholder"/>
        </w:category>
        <w:types>
          <w:type w:val="bbPlcHdr"/>
        </w:types>
        <w:behaviors>
          <w:behavior w:val="content"/>
        </w:behaviors>
        <w:guid w:val="{E59E6EED-019B-42DD-8EA6-504E9A493AC5}"/>
      </w:docPartPr>
      <w:docPartBody>
        <w:p w:rsidR="00AC7FA6" w:rsidRDefault="00C3363C">
          <w:pPr>
            <w:pStyle w:val="B3D2D2A3360648B9A2016D09D96661C6"/>
          </w:pPr>
          <w:r w:rsidRPr="00152378">
            <w:rPr>
              <w:rStyle w:val="PlaceholderText"/>
            </w:rPr>
            <w:t>Choose an item.</w:t>
          </w:r>
        </w:p>
      </w:docPartBody>
    </w:docPart>
    <w:docPart>
      <w:docPartPr>
        <w:name w:val="A3DD819B0C76423698F40ECEBF8F7A31"/>
        <w:category>
          <w:name w:val="General"/>
          <w:gallery w:val="placeholder"/>
        </w:category>
        <w:types>
          <w:type w:val="bbPlcHdr"/>
        </w:types>
        <w:behaviors>
          <w:behavior w:val="content"/>
        </w:behaviors>
        <w:guid w:val="{72CBBF93-C6E0-48AE-ACF2-6BCB91CB9C6D}"/>
      </w:docPartPr>
      <w:docPartBody>
        <w:p w:rsidR="00AC7FA6" w:rsidRDefault="00C3363C">
          <w:pPr>
            <w:pStyle w:val="A3DD819B0C76423698F40ECEBF8F7A31"/>
          </w:pPr>
          <w:r w:rsidRPr="00152378">
            <w:rPr>
              <w:rStyle w:val="PlaceholderText"/>
            </w:rPr>
            <w:t>Choose an item.</w:t>
          </w:r>
        </w:p>
      </w:docPartBody>
    </w:docPart>
    <w:docPart>
      <w:docPartPr>
        <w:name w:val="5C003FB521A04A0594CD90C5E3721C15"/>
        <w:category>
          <w:name w:val="General"/>
          <w:gallery w:val="placeholder"/>
        </w:category>
        <w:types>
          <w:type w:val="bbPlcHdr"/>
        </w:types>
        <w:behaviors>
          <w:behavior w:val="content"/>
        </w:behaviors>
        <w:guid w:val="{E0107D68-C91E-488B-948C-A42A645CD854}"/>
      </w:docPartPr>
      <w:docPartBody>
        <w:p w:rsidR="00AC7FA6" w:rsidRDefault="00C3363C">
          <w:pPr>
            <w:pStyle w:val="5C003FB521A04A0594CD90C5E3721C15"/>
          </w:pPr>
          <w:r w:rsidRPr="00152378">
            <w:rPr>
              <w:rStyle w:val="PlaceholderText"/>
            </w:rPr>
            <w:t>Enter any content that you want to repeat, including other content controls. You can also insert this control around table rows in order to repeat parts of a table.</w:t>
          </w:r>
        </w:p>
      </w:docPartBody>
    </w:docPart>
    <w:docPart>
      <w:docPartPr>
        <w:name w:val="2B52474A8537494D826883DF83DCF108"/>
        <w:category>
          <w:name w:val="General"/>
          <w:gallery w:val="placeholder"/>
        </w:category>
        <w:types>
          <w:type w:val="bbPlcHdr"/>
        </w:types>
        <w:behaviors>
          <w:behavior w:val="content"/>
        </w:behaviors>
        <w:guid w:val="{FDFBB3AB-B402-434E-B6CE-7A346D872CBC}"/>
      </w:docPartPr>
      <w:docPartBody>
        <w:p w:rsidR="00AC7FA6" w:rsidRDefault="00C3363C">
          <w:pPr>
            <w:pStyle w:val="2B52474A8537494D826883DF83DCF108"/>
          </w:pPr>
          <w:r w:rsidRPr="001523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3C"/>
    <w:rsid w:val="00AC7FA6"/>
    <w:rsid w:val="00C3363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AEC5A3F54642B7AB7FD498ED54B9E2">
    <w:name w:val="A5AEC5A3F54642B7AB7FD498ED54B9E2"/>
  </w:style>
  <w:style w:type="paragraph" w:customStyle="1" w:styleId="3912B6BDA36E451E9507871204851A62">
    <w:name w:val="3912B6BDA36E451E9507871204851A62"/>
  </w:style>
  <w:style w:type="character" w:styleId="PlaceholderText">
    <w:name w:val="Placeholder Text"/>
    <w:basedOn w:val="DefaultParagraphFont"/>
    <w:uiPriority w:val="99"/>
    <w:semiHidden/>
    <w:rPr>
      <w:color w:val="808080"/>
    </w:rPr>
  </w:style>
  <w:style w:type="paragraph" w:customStyle="1" w:styleId="B3D2D2A3360648B9A2016D09D96661C6">
    <w:name w:val="B3D2D2A3360648B9A2016D09D96661C6"/>
  </w:style>
  <w:style w:type="paragraph" w:customStyle="1" w:styleId="A3DD819B0C76423698F40ECEBF8F7A31">
    <w:name w:val="A3DD819B0C76423698F40ECEBF8F7A31"/>
  </w:style>
  <w:style w:type="paragraph" w:customStyle="1" w:styleId="5C003FB521A04A0594CD90C5E3721C15">
    <w:name w:val="5C003FB521A04A0594CD90C5E3721C15"/>
  </w:style>
  <w:style w:type="paragraph" w:customStyle="1" w:styleId="2B52474A8537494D826883DF83DCF108">
    <w:name w:val="2B52474A8537494D826883DF83DCF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46FB0-8820-4EA5-8B51-B484F4395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Readme.dotx</Template>
  <TotalTime>1067</TotalTime>
  <Pages>4</Pages>
  <Words>507</Words>
  <Characters>3033</Characters>
  <Application>Microsoft Office Word</Application>
  <DocSecurity>0</DocSecurity>
  <Lines>137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Auriol</dc:creator>
  <cp:keywords/>
  <dc:description/>
  <cp:lastModifiedBy>Allen Cheng</cp:lastModifiedBy>
  <cp:revision>143</cp:revision>
  <cp:lastPrinted>2020-03-05T15:54:00Z</cp:lastPrinted>
  <dcterms:created xsi:type="dcterms:W3CDTF">2021-10-07T09:35:00Z</dcterms:created>
  <dcterms:modified xsi:type="dcterms:W3CDTF">2022-11-15T06:39:00Z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1449bd7cdc67df9662714248aa3422745dd38671ea8bf1c705cbfb537061c41b</vt:lpwstr>
  </property>
</Properties>
</file>