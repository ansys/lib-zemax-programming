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2443D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49A0C089" w14:textId="6DC69A2B" w:rsidR="00664904" w:rsidRDefault="00000000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0A36E67A974549D7A0914BD8EF250280"/>
          </w:placeholder>
          <w:text/>
        </w:sdtPr>
        <w:sdtContent>
          <w:proofErr w:type="spellStart"/>
          <w:r w:rsidR="001D349B" w:rsidRPr="001D349B">
            <w:rPr>
              <w:lang w:val="en-GB"/>
            </w:rPr>
            <w:t>Python_</w:t>
          </w:r>
          <w:r w:rsidR="00E24B3C">
            <w:rPr>
              <w:lang w:val="en-GB"/>
            </w:rPr>
            <w:t>Convert_Image_BIM</w:t>
          </w:r>
          <w:proofErr w:type="spellEnd"/>
        </w:sdtContent>
      </w:sdt>
    </w:p>
    <w:p w14:paraId="370722A9" w14:textId="77777777" w:rsidR="00865489" w:rsidRDefault="00F012FA" w:rsidP="00F230A8">
      <w:pPr>
        <w:pStyle w:val="Heading4"/>
      </w:pPr>
      <w:r>
        <w:t>Picture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57BE6D3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showingPlcHdr/>
              <w:picture/>
            </w:sdtPr>
            <w:sdtContent>
              <w:p w14:paraId="27C96D89" w14:textId="0946AAE7" w:rsidR="0073502E" w:rsidRDefault="001D349B" w:rsidP="00865489">
                <w:pPr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E913C8C" wp14:editId="522C51B0">
                      <wp:extent cx="1524000" cy="1524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D53267D" w14:textId="77777777" w:rsidR="00865489" w:rsidRPr="00865489" w:rsidRDefault="00865489" w:rsidP="00865489">
      <w:pPr>
        <w:rPr>
          <w:lang w:val="en-GB"/>
        </w:rPr>
      </w:pPr>
    </w:p>
    <w:p w14:paraId="69F84A5F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rPr>
          <w:color w:val="808080"/>
        </w:rPr>
        <w:alias w:val="Overview"/>
        <w:tag w:val="Short description of what the Code does"/>
        <w:id w:val="1064843121"/>
        <w:lock w:val="sdtLocked"/>
        <w:placeholder>
          <w:docPart w:val="9A9E35E297B649FCBCB9C9022239AFCD"/>
        </w:placeholder>
        <w:text w:multiLine="1"/>
      </w:sdtPr>
      <w:sdtContent>
        <w:p w14:paraId="348F666D" w14:textId="2B2F6AB3" w:rsidR="00624F2F" w:rsidRDefault="00E24B3C" w:rsidP="005463DC">
          <w:pPr>
            <w:rPr>
              <w:color w:val="808080"/>
            </w:rPr>
          </w:pPr>
          <w:r w:rsidRPr="001D349B">
            <w:rPr>
              <w:color w:val="808080"/>
            </w:rPr>
            <w:t>Th</w:t>
          </w:r>
          <w:r>
            <w:rPr>
              <w:color w:val="808080"/>
            </w:rPr>
            <w:t>i</w:t>
          </w:r>
          <w:r w:rsidRPr="001D349B">
            <w:rPr>
              <w:color w:val="808080"/>
            </w:rPr>
            <w:t xml:space="preserve">s Python script </w:t>
          </w:r>
          <w:r>
            <w:rPr>
              <w:color w:val="808080"/>
            </w:rPr>
            <w:t xml:space="preserve">converts </w:t>
          </w:r>
          <w:r w:rsidRPr="001741EE">
            <w:rPr>
              <w:color w:val="808080"/>
            </w:rPr>
            <w:t>an image into a binary BIM image fil</w:t>
          </w:r>
          <w:r>
            <w:rPr>
              <w:color w:val="808080"/>
            </w:rPr>
            <w:t>e</w:t>
          </w:r>
          <w:r w:rsidRPr="001D349B">
            <w:rPr>
              <w:color w:val="808080"/>
            </w:rPr>
            <w:t>.</w:t>
          </w:r>
        </w:p>
      </w:sdtContent>
    </w:sdt>
    <w:p w14:paraId="7C59289A" w14:textId="77777777" w:rsidR="00865489" w:rsidRPr="00E24B3C" w:rsidRDefault="00F012FA" w:rsidP="00F230A8">
      <w:pPr>
        <w:pStyle w:val="Heading4"/>
        <w:rPr>
          <w:lang w:val="fr-FR"/>
        </w:rPr>
      </w:pPr>
      <w:r w:rsidRPr="00E24B3C">
        <w:rPr>
          <w:lang w:val="fr-FR"/>
        </w:rPr>
        <w:t>Code Exchange</w:t>
      </w:r>
      <w:r w:rsidR="00865489" w:rsidRPr="00E24B3C">
        <w:rPr>
          <w:lang w:val="fr-FR"/>
        </w:rPr>
        <w:t xml:space="preserve"> Type</w:t>
      </w:r>
    </w:p>
    <w:p w14:paraId="0377A751" w14:textId="61AA8F45" w:rsidR="00865489" w:rsidRPr="002D708D" w:rsidRDefault="00000000" w:rsidP="00865489">
      <w:pPr>
        <w:rPr>
          <w:lang w:val="fr-FR"/>
        </w:rPr>
      </w:pPr>
      <w:sdt>
        <w:sdtPr>
          <w:rPr>
            <w:lang w:val="fr-FR"/>
          </w:rPr>
          <w:alias w:val="Code Exchange Type"/>
          <w:tag w:val="Type"/>
          <w:id w:val="579326555"/>
          <w:lock w:val="sdtLocked"/>
          <w:placeholder>
            <w:docPart w:val="242CFF67468D438E8B3DDA321CFABE60"/>
          </w:placeholder>
          <w:comboBox>
            <w:listItem w:value="Choose an item."/>
            <w:listItem w:displayText="API_Analysis" w:value="API_Analysis"/>
            <w:listItem w:displayText="API_Extension" w:value="API_Extension"/>
            <w:listItem w:displayText="API_Operand" w:value="API_Operand"/>
            <w:listItem w:displayText="API_Standalone" w:value="API_Standalone"/>
            <w:listItem w:displayText="DLL_Bulk_Scatter" w:value="DLL_Bulk_Scatter"/>
            <w:listItem w:displayText="DLL_Diffractive" w:value="DLL_Diffractive"/>
            <w:listItem w:displayText="DLL_Gradient_Index" w:value="DLL_Gradient_Index"/>
            <w:listItem w:displayText="DLL_Object" w:value="DLL_Object"/>
            <w:listItem w:displayText="DLL_Physical_Optics" w:value="DLL_Physical_Optics"/>
            <w:listItem w:displayText="DLL_Source" w:value="DLL_Source"/>
            <w:listItem w:displayText="DLL_Surface" w:value="DLL_Surface"/>
            <w:listItem w:displayText="DLL_Surface_Scatter" w:value="DLL_Surface_Scatter"/>
            <w:listItem w:displayText="ZPL_Macro" w:value="ZPL_Macro"/>
            <w:listItem w:displayText="ZPL_Operand" w:value="ZPL_Operand"/>
            <w:listItem w:displayText="ZPL_Solve" w:value="ZPL_Solve"/>
          </w:comboBox>
        </w:sdtPr>
        <w:sdtContent>
          <w:r w:rsidR="001D349B" w:rsidRPr="002D708D">
            <w:rPr>
              <w:lang w:val="fr-FR"/>
            </w:rPr>
            <w:t>Python scripts</w:t>
          </w:r>
        </w:sdtContent>
      </w:sdt>
    </w:p>
    <w:p w14:paraId="205A7C36" w14:textId="77777777" w:rsidR="00865489" w:rsidRDefault="00865489" w:rsidP="00F230A8">
      <w:pPr>
        <w:pStyle w:val="Heading4"/>
      </w:pPr>
      <w:r>
        <w:t>Language</w:t>
      </w:r>
    </w:p>
    <w:p w14:paraId="4A5BD66B" w14:textId="319211ED" w:rsidR="00865489" w:rsidRDefault="00000000" w:rsidP="00865489">
      <w:sdt>
        <w:sdtPr>
          <w:alias w:val="Languag"/>
          <w:tag w:val="Language"/>
          <w:id w:val="1874733666"/>
          <w:lock w:val="sdtLocked"/>
          <w:placeholder>
            <w:docPart w:val="4A32BB8A6B6E48D6892AE8277DFE521C"/>
          </w:placeholder>
          <w:comboBox>
            <w:listItem w:value="Choose an item."/>
            <w:listItem w:displayText="C" w:value="C"/>
            <w:listItem w:displayText="Cpp" w:value="Cpp"/>
            <w:listItem w:displayText="CS" w:value="CS"/>
            <w:listItem w:displayText="Excel" w:value="Excel"/>
            <w:listItem w:displayText="Mathematica" w:value="Mathematica"/>
            <w:listItem w:displayText="Matlab" w:value="Matlab"/>
            <w:listItem w:displayText="Python" w:value="Python"/>
            <w:listItem w:displayText="ZPL" w:value="ZPL"/>
          </w:comboBox>
        </w:sdtPr>
        <w:sdtContent>
          <w:r w:rsidR="001D349B">
            <w:t>Python</w:t>
          </w:r>
        </w:sdtContent>
      </w:sdt>
    </w:p>
    <w:p w14:paraId="403DA68E" w14:textId="77777777" w:rsidR="00F012FA" w:rsidRDefault="00F012FA" w:rsidP="00F012FA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182B6DB4" w14:textId="142BC274" w:rsidR="00F012FA" w:rsidRPr="002D708D" w:rsidRDefault="002D708D" w:rsidP="00F012FA">
      <w:pPr>
        <w:rPr>
          <w:lang w:val="fr-FR"/>
        </w:rPr>
      </w:pPr>
      <w:r w:rsidRPr="002D708D">
        <w:rPr>
          <w:lang w:val="fr-FR"/>
        </w:rPr>
        <w:t>Sandrine Au</w:t>
      </w:r>
      <w:r>
        <w:rPr>
          <w:lang w:val="fr-FR"/>
        </w:rPr>
        <w:t>riol - Zemax</w:t>
      </w:r>
    </w:p>
    <w:p w14:paraId="551C5D3E" w14:textId="77777777" w:rsidR="00865489" w:rsidRPr="002D708D" w:rsidRDefault="00865489" w:rsidP="00F230A8">
      <w:pPr>
        <w:pStyle w:val="Heading4"/>
        <w:rPr>
          <w:lang w:val="fr-FR"/>
        </w:rPr>
      </w:pPr>
      <w:r w:rsidRPr="002D708D">
        <w:rPr>
          <w:lang w:val="fr-FR"/>
        </w:rP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035D3657" w14:textId="77777777" w:rsidTr="00865489">
        <w:tc>
          <w:tcPr>
            <w:tcW w:w="2379" w:type="dxa"/>
          </w:tcPr>
          <w:p w14:paraId="3C31FEF9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650F5C10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194BC834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B4C2612" w14:textId="77777777" w:rsidR="00865489" w:rsidRDefault="00865489" w:rsidP="00865489">
            <w:r>
              <w:t>Comment</w:t>
            </w:r>
          </w:p>
        </w:tc>
      </w:tr>
      <w:tr w:rsidR="00865489" w14:paraId="0FF226D0" w14:textId="77777777" w:rsidTr="00865489">
        <w:tc>
          <w:tcPr>
            <w:tcW w:w="2379" w:type="dxa"/>
          </w:tcPr>
          <w:p w14:paraId="29FA6B1E" w14:textId="149372ED" w:rsidR="00865489" w:rsidRDefault="00865489" w:rsidP="00865489"/>
        </w:tc>
        <w:tc>
          <w:tcPr>
            <w:tcW w:w="2457" w:type="dxa"/>
          </w:tcPr>
          <w:p w14:paraId="06EC2AA1" w14:textId="7D67DCED" w:rsidR="00865489" w:rsidRDefault="00865489" w:rsidP="00865489"/>
        </w:tc>
        <w:tc>
          <w:tcPr>
            <w:tcW w:w="2257" w:type="dxa"/>
          </w:tcPr>
          <w:p w14:paraId="2D2C15F7" w14:textId="26935670" w:rsidR="00865489" w:rsidRDefault="00865489" w:rsidP="00865489"/>
        </w:tc>
        <w:tc>
          <w:tcPr>
            <w:tcW w:w="2257" w:type="dxa"/>
          </w:tcPr>
          <w:p w14:paraId="0F537668" w14:textId="7C92CB6F" w:rsidR="00865489" w:rsidRDefault="00865489" w:rsidP="00865489"/>
        </w:tc>
      </w:tr>
    </w:tbl>
    <w:p w14:paraId="57C7A16C" w14:textId="77777777" w:rsidR="00865489" w:rsidRDefault="00865489" w:rsidP="00865489"/>
    <w:p w14:paraId="20889E5A" w14:textId="77777777" w:rsidR="00A26981" w:rsidRDefault="00A26981">
      <w:r>
        <w:br w:type="page"/>
      </w:r>
    </w:p>
    <w:p w14:paraId="342FAEAC" w14:textId="77777777" w:rsidR="00865489" w:rsidRDefault="00A26981" w:rsidP="00F230A8">
      <w:pPr>
        <w:pStyle w:val="Heading4"/>
      </w:pPr>
      <w:r>
        <w:lastRenderedPageBreak/>
        <w:t>Instructions</w:t>
      </w:r>
    </w:p>
    <w:p w14:paraId="244CDD5E" w14:textId="77777777" w:rsidR="008E6188" w:rsidRDefault="008E6188" w:rsidP="008E6188"/>
    <w:p w14:paraId="33D533AB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C6742AD70A4C43E9BED404AE66A387EB"/>
        </w:placeholder>
      </w:sdtPr>
      <w:sdtContent>
        <w:sdt>
          <w:sdtPr>
            <w:alias w:val="Installation"/>
            <w:tag w:val="Installation"/>
            <w:id w:val="645786356"/>
            <w:placeholder>
              <w:docPart w:val="5AF90D7BC8E449DE8D48FD9F935221F4"/>
            </w:placeholder>
          </w:sdtPr>
          <w:sdtContent>
            <w:p w14:paraId="0291BB7A" w14:textId="09A5EAD9" w:rsidR="001D349B" w:rsidRDefault="001D349B" w:rsidP="001D349B">
              <w:r>
                <w:t>The Python scripts are ready to be used. No installation is required.</w:t>
              </w:r>
            </w:p>
            <w:p w14:paraId="538CB648" w14:textId="3C32845A" w:rsidR="005E6F08" w:rsidRPr="008E6188" w:rsidRDefault="00000000" w:rsidP="008E6188"/>
          </w:sdtContent>
        </w:sdt>
      </w:sdtContent>
    </w:sdt>
    <w:p w14:paraId="5839C225" w14:textId="77777777" w:rsidR="008E6188" w:rsidRDefault="008E6188" w:rsidP="008E6188"/>
    <w:p w14:paraId="3AD9E50D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p w14:paraId="2422FCEB" w14:textId="5C7F9EC9" w:rsidR="00EA2DB4" w:rsidRDefault="001D349B" w:rsidP="008E6188">
      <w:r>
        <w:t>Open the script in Python</w:t>
      </w:r>
    </w:p>
    <w:p w14:paraId="26FB6DC5" w14:textId="274E4FC3" w:rsidR="001D349B" w:rsidRPr="008E6188" w:rsidRDefault="001D349B" w:rsidP="008E6188">
      <w:r>
        <w:t xml:space="preserve">Change the </w:t>
      </w:r>
      <w:proofErr w:type="spellStart"/>
      <w:r w:rsidRPr="001D349B">
        <w:t>filepath</w:t>
      </w:r>
      <w:proofErr w:type="spellEnd"/>
      <w:r>
        <w:t xml:space="preserve"> to read a specific file</w:t>
      </w:r>
    </w:p>
    <w:sectPr w:rsidR="001D349B" w:rsidRPr="008E618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57666" w14:textId="77777777" w:rsidR="000665E9" w:rsidRDefault="000665E9" w:rsidP="003E08E4">
      <w:pPr>
        <w:spacing w:after="0" w:line="240" w:lineRule="auto"/>
      </w:pPr>
      <w:r>
        <w:separator/>
      </w:r>
    </w:p>
  </w:endnote>
  <w:endnote w:type="continuationSeparator" w:id="0">
    <w:p w14:paraId="4E936D5B" w14:textId="77777777" w:rsidR="000665E9" w:rsidRDefault="000665E9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5583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4C372E8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A3070" w14:textId="77777777" w:rsidR="000665E9" w:rsidRDefault="000665E9" w:rsidP="003E08E4">
      <w:pPr>
        <w:spacing w:after="0" w:line="240" w:lineRule="auto"/>
      </w:pPr>
      <w:r>
        <w:separator/>
      </w:r>
    </w:p>
  </w:footnote>
  <w:footnote w:type="continuationSeparator" w:id="0">
    <w:p w14:paraId="63B329F7" w14:textId="77777777" w:rsidR="000665E9" w:rsidRDefault="000665E9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39163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224BF695" wp14:editId="573F6933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8D6B43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853"/>
    <w:multiLevelType w:val="hybridMultilevel"/>
    <w:tmpl w:val="7840A388"/>
    <w:lvl w:ilvl="0" w:tplc="F4842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8080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275364">
    <w:abstractNumId w:val="1"/>
  </w:num>
  <w:num w:numId="2" w16cid:durableId="1464615054">
    <w:abstractNumId w:val="2"/>
  </w:num>
  <w:num w:numId="3" w16cid:durableId="95972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77"/>
    <w:rsid w:val="00016527"/>
    <w:rsid w:val="000632C1"/>
    <w:rsid w:val="000665E9"/>
    <w:rsid w:val="00077803"/>
    <w:rsid w:val="000A70BF"/>
    <w:rsid w:val="0010136B"/>
    <w:rsid w:val="001D349B"/>
    <w:rsid w:val="001D7223"/>
    <w:rsid w:val="0022608F"/>
    <w:rsid w:val="00253729"/>
    <w:rsid w:val="00272C04"/>
    <w:rsid w:val="002D1DE1"/>
    <w:rsid w:val="002D708D"/>
    <w:rsid w:val="002E2133"/>
    <w:rsid w:val="00332D77"/>
    <w:rsid w:val="003702E6"/>
    <w:rsid w:val="003A262A"/>
    <w:rsid w:val="003E08E4"/>
    <w:rsid w:val="00407F95"/>
    <w:rsid w:val="004A3FD7"/>
    <w:rsid w:val="005158C1"/>
    <w:rsid w:val="005463DC"/>
    <w:rsid w:val="005E57FA"/>
    <w:rsid w:val="005E6F08"/>
    <w:rsid w:val="00624F2F"/>
    <w:rsid w:val="006419CE"/>
    <w:rsid w:val="00664904"/>
    <w:rsid w:val="00686D1E"/>
    <w:rsid w:val="006D26B4"/>
    <w:rsid w:val="00725E0D"/>
    <w:rsid w:val="00726B32"/>
    <w:rsid w:val="0073502E"/>
    <w:rsid w:val="00754A17"/>
    <w:rsid w:val="00796CF3"/>
    <w:rsid w:val="007C3543"/>
    <w:rsid w:val="00865489"/>
    <w:rsid w:val="008704D9"/>
    <w:rsid w:val="008C79B7"/>
    <w:rsid w:val="008E6188"/>
    <w:rsid w:val="00927962"/>
    <w:rsid w:val="009915E8"/>
    <w:rsid w:val="00A26981"/>
    <w:rsid w:val="00AB5789"/>
    <w:rsid w:val="00B435A9"/>
    <w:rsid w:val="00B51EAD"/>
    <w:rsid w:val="00B52CB6"/>
    <w:rsid w:val="00BF1766"/>
    <w:rsid w:val="00C033F3"/>
    <w:rsid w:val="00C055EC"/>
    <w:rsid w:val="00C53131"/>
    <w:rsid w:val="00C61C64"/>
    <w:rsid w:val="00C77A95"/>
    <w:rsid w:val="00CA1F8E"/>
    <w:rsid w:val="00D578F5"/>
    <w:rsid w:val="00DC218A"/>
    <w:rsid w:val="00E24B3C"/>
    <w:rsid w:val="00E336ED"/>
    <w:rsid w:val="00E36B76"/>
    <w:rsid w:val="00EA2DB4"/>
    <w:rsid w:val="00EF0281"/>
    <w:rsid w:val="00F012FA"/>
    <w:rsid w:val="00F230A8"/>
    <w:rsid w:val="00F45709"/>
    <w:rsid w:val="00F6577B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79D54"/>
  <w15:chartTrackingRefBased/>
  <w15:docId w15:val="{57A9396D-0A99-4E76-91B4-397CE5F3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2D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.cheng\Zemax%20LLC\OneDrive%20-%20Zemax%20LLC\Zemax_Code\test_dll\test_dll\us_binary_mix12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6E67A974549D7A0914BD8EF2502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616E892-153B-45E2-A64D-5989E20789B6}"/>
      </w:docPartPr>
      <w:docPartBody>
        <w:p w:rsidR="008D5887" w:rsidRDefault="008D5887">
          <w:pPr>
            <w:pStyle w:val="0A36E67A974549D7A0914BD8EF250280"/>
          </w:pPr>
          <w:r>
            <w:rPr>
              <w:lang w:val="en-GB"/>
            </w:rPr>
            <w:t>CodeExchange_PluginType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Language</w:t>
          </w:r>
          <w:r w:rsidRPr="00664904">
            <w:rPr>
              <w:lang w:val="en-GB"/>
            </w:rPr>
            <w:t>_Sequential</w:t>
          </w:r>
          <w:r>
            <w:rPr>
              <w:lang w:val="en-GB"/>
            </w:rPr>
            <w:t>/Non-Sequential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Title</w:t>
          </w:r>
        </w:p>
      </w:docPartBody>
    </w:docPart>
    <w:docPart>
      <w:docPartPr>
        <w:name w:val="9A9E35E297B649FCBCB9C9022239AFC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38E18A-D319-404A-92BF-E0839D35449A}"/>
      </w:docPartPr>
      <w:docPartBody>
        <w:p w:rsidR="00231759" w:rsidRPr="00624F2F" w:rsidRDefault="008D5887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8D5887" w:rsidRDefault="008D5887"/>
      </w:docPartBody>
    </w:docPart>
    <w:docPart>
      <w:docPartPr>
        <w:name w:val="242CFF67468D438E8B3DDA321CFABE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1F4E8DE-DCE7-477C-828F-7428BE3506B9}"/>
      </w:docPartPr>
      <w:docPartBody>
        <w:p w:rsidR="008D5887" w:rsidRDefault="008D5887">
          <w:pPr>
            <w:pStyle w:val="242CFF67468D438E8B3DDA321CFABE60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4A32BB8A6B6E48D6892AE8277DFE521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0C7D412-06D7-45A0-A9F0-27B4DD5E6EC0}"/>
      </w:docPartPr>
      <w:docPartBody>
        <w:p w:rsidR="008D5887" w:rsidRDefault="008D5887">
          <w:pPr>
            <w:pStyle w:val="4A32BB8A6B6E48D6892AE8277DFE521C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C6742AD70A4C43E9BED404AE66A387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B569105-AF67-405F-B981-68B28F3A5CAF}"/>
      </w:docPartPr>
      <w:docPartBody>
        <w:p w:rsidR="008D5887" w:rsidRDefault="008D5887">
          <w:pPr>
            <w:pStyle w:val="C6742AD70A4C43E9BED404AE66A387EB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90D7BC8E449DE8D48FD9F93522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73E1C-5515-4129-87E1-211364BB7473}"/>
      </w:docPartPr>
      <w:docPartBody>
        <w:p w:rsidR="001D52D1" w:rsidRDefault="00CE29BC" w:rsidP="00CE29BC">
          <w:pPr>
            <w:pStyle w:val="5AF90D7BC8E449DE8D48FD9F935221F4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87"/>
    <w:rsid w:val="000B6A4B"/>
    <w:rsid w:val="001D52D1"/>
    <w:rsid w:val="00276439"/>
    <w:rsid w:val="008D5887"/>
    <w:rsid w:val="00AC0975"/>
    <w:rsid w:val="00CE29BC"/>
    <w:rsid w:val="00D63DA6"/>
    <w:rsid w:val="00EB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36E67A974549D7A0914BD8EF250280">
    <w:name w:val="0A36E67A974549D7A0914BD8EF250280"/>
    <w:pPr>
      <w:widowControl w:val="0"/>
    </w:pPr>
  </w:style>
  <w:style w:type="character" w:styleId="PlaceholderText">
    <w:name w:val="Placeholder Text"/>
    <w:basedOn w:val="DefaultParagraphFont"/>
    <w:uiPriority w:val="99"/>
    <w:semiHidden/>
    <w:rsid w:val="000B6A4B"/>
    <w:rPr>
      <w:color w:val="808080"/>
    </w:rPr>
  </w:style>
  <w:style w:type="paragraph" w:customStyle="1" w:styleId="242CFF67468D438E8B3DDA321CFABE60">
    <w:name w:val="242CFF67468D438E8B3DDA321CFABE60"/>
    <w:pPr>
      <w:widowControl w:val="0"/>
    </w:pPr>
  </w:style>
  <w:style w:type="paragraph" w:customStyle="1" w:styleId="4A32BB8A6B6E48D6892AE8277DFE521C">
    <w:name w:val="4A32BB8A6B6E48D6892AE8277DFE521C"/>
    <w:pPr>
      <w:widowControl w:val="0"/>
    </w:pPr>
  </w:style>
  <w:style w:type="paragraph" w:customStyle="1" w:styleId="6E418A5D7E234F05810AFD05E8D3DF9B">
    <w:name w:val="6E418A5D7E234F05810AFD05E8D3DF9B"/>
    <w:pPr>
      <w:widowControl w:val="0"/>
    </w:pPr>
  </w:style>
  <w:style w:type="paragraph" w:customStyle="1" w:styleId="C6742AD70A4C43E9BED404AE66A387EB">
    <w:name w:val="C6742AD70A4C43E9BED404AE66A387EB"/>
    <w:pPr>
      <w:widowControl w:val="0"/>
    </w:pPr>
  </w:style>
  <w:style w:type="paragraph" w:customStyle="1" w:styleId="5AF90D7BC8E449DE8D48FD9F935221F4">
    <w:name w:val="5AF90D7BC8E449DE8D48FD9F935221F4"/>
    <w:rsid w:val="00CE29BC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61A334B3BE9D47A633B8B2D610EE63" ma:contentTypeVersion="13" ma:contentTypeDescription="Create a new document." ma:contentTypeScope="" ma:versionID="175e1276225b1a99b7c3b0827a4652ab">
  <xsd:schema xmlns:xsd="http://www.w3.org/2001/XMLSchema" xmlns:xs="http://www.w3.org/2001/XMLSchema" xmlns:p="http://schemas.microsoft.com/office/2006/metadata/properties" xmlns:ns3="adb71c18-f622-41d6-8317-02498092c322" xmlns:ns4="287e451f-2d9b-4854-99ca-a3699123c437" targetNamespace="http://schemas.microsoft.com/office/2006/metadata/properties" ma:root="true" ma:fieldsID="0aa09a5ccf5b645a61e66e86209afbf2" ns3:_="" ns4:_="">
    <xsd:import namespace="adb71c18-f622-41d6-8317-02498092c322"/>
    <xsd:import namespace="287e451f-2d9b-4854-99ca-a3699123c43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71c18-f622-41d6-8317-02498092c3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e451f-2d9b-4854-99ca-a3699123c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4B1236-C6B7-4A72-B100-5396B7F553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71c18-f622-41d6-8317-02498092c322"/>
    <ds:schemaRef ds:uri="287e451f-2d9b-4854-99ca-a3699123c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27116-E5F5-426B-9E70-F1A6C36F0A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2679-7F5F-435B-8CCE-DB0979186D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A9F822-62EB-4145-A33C-56BE239796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Cheng</dc:creator>
  <cp:keywords/>
  <dc:description/>
  <cp:lastModifiedBy>Sandrine Auriol</cp:lastModifiedBy>
  <cp:revision>4</cp:revision>
  <cp:lastPrinted>2022-08-01T13:52:00Z</cp:lastPrinted>
  <dcterms:created xsi:type="dcterms:W3CDTF">2022-08-01T13:52:00Z</dcterms:created>
  <dcterms:modified xsi:type="dcterms:W3CDTF">2022-08-01T13:53:00Z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0x0101005361A334B3BE9D47A633B8B2D610EE63</vt:lpwstr>
  </property>
</Properties>
</file>